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301B41" w14:textId="77777777" w:rsidR="0009773D" w:rsidRDefault="0009773D" w:rsidP="0009773D">
      <w:pPr>
        <w:pStyle w:val="Authors"/>
        <w:framePr w:w="10440" w:h="637" w:hRule="exact" w:wrap="notBeside" w:x="966" w:y="769"/>
        <w:spacing w:after="0"/>
        <w:ind w:left="90"/>
      </w:pPr>
      <w:proofErr w:type="spellStart"/>
      <w:r w:rsidRPr="0009773D">
        <w:t>Thilakarathna</w:t>
      </w:r>
      <w:proofErr w:type="spellEnd"/>
      <w:r w:rsidRPr="0009773D">
        <w:t xml:space="preserve"> U.G.C.</w:t>
      </w:r>
      <w:r>
        <w:t xml:space="preserve"> IT</w:t>
      </w:r>
      <w:r w:rsidRPr="0009773D">
        <w:t>18121384</w:t>
      </w:r>
      <w:r w:rsidR="008C1A09">
        <w:t xml:space="preserve">, </w:t>
      </w:r>
      <w:r>
        <w:t>Rathnasekara M.M.P.V. IT18161502</w:t>
      </w:r>
      <w:r w:rsidR="008C1A09">
        <w:t xml:space="preserve">, </w:t>
      </w:r>
      <w:r w:rsidRPr="0009773D">
        <w:t>Fernando P.I.S.P</w:t>
      </w:r>
      <w:r>
        <w:t xml:space="preserve">. </w:t>
      </w:r>
      <w:r w:rsidRPr="0009773D">
        <w:t>IT18118728</w:t>
      </w:r>
      <w:r>
        <w:t>, and</w:t>
      </w:r>
    </w:p>
    <w:p w14:paraId="5BB29EF5" w14:textId="1E89B8C2" w:rsidR="008C1A09" w:rsidRDefault="0009773D" w:rsidP="0009773D">
      <w:pPr>
        <w:pStyle w:val="Authors"/>
        <w:framePr w:w="10440" w:h="637" w:hRule="exact" w:wrap="notBeside" w:x="966" w:y="769"/>
        <w:spacing w:after="0"/>
        <w:ind w:left="90"/>
      </w:pPr>
      <w:proofErr w:type="spellStart"/>
      <w:r w:rsidRPr="0009773D">
        <w:t>Bandara</w:t>
      </w:r>
      <w:proofErr w:type="spellEnd"/>
      <w:r w:rsidRPr="0009773D">
        <w:t xml:space="preserve"> A.M.R.Y.</w:t>
      </w:r>
      <w:r>
        <w:t xml:space="preserve"> </w:t>
      </w:r>
      <w:r w:rsidRPr="0009773D">
        <w:t>IT18171570</w:t>
      </w:r>
    </w:p>
    <w:p w14:paraId="066D01FC" w14:textId="2B22F832" w:rsidR="008C1A09" w:rsidRDefault="00ED7F52" w:rsidP="008C1A09">
      <w:pPr>
        <w:pStyle w:val="Title"/>
        <w:framePr w:w="10356" w:wrap="notBeside" w:x="1062"/>
      </w:pPr>
      <w:r>
        <w:t>Code</w:t>
      </w:r>
      <w:r w:rsidR="00610C5F">
        <w:t xml:space="preserve"> Complexity</w:t>
      </w:r>
      <w:r>
        <w:t xml:space="preserve"> Calculating Tool</w:t>
      </w:r>
    </w:p>
    <w:p w14:paraId="17531AD1" w14:textId="77777777" w:rsidR="00733EFE" w:rsidRDefault="00E97402" w:rsidP="00733EFE">
      <w:pPr>
        <w:pStyle w:val="Abstract"/>
      </w:pPr>
      <w:r>
        <w:rPr>
          <w:i/>
          <w:iCs/>
        </w:rPr>
        <w:t>Abstract</w:t>
      </w:r>
      <w:r>
        <w:t>—</w:t>
      </w:r>
      <w:r w:rsidR="00733EFE" w:rsidRPr="00733EFE">
        <w:t xml:space="preserve"> </w:t>
      </w:r>
      <w:proofErr w:type="gramStart"/>
      <w:r w:rsidR="00733EFE">
        <w:t>The</w:t>
      </w:r>
      <w:proofErr w:type="gramEnd"/>
      <w:r w:rsidR="00733EFE">
        <w:t xml:space="preserve"> technological advancements have influenced the society to take a leap towards success. Every technological reform is a small step towards advancement and progress of mankind. Development in information have also been impacting upon educational institutes.  </w:t>
      </w:r>
      <w:proofErr w:type="gramStart"/>
      <w:r w:rsidR="00733EFE">
        <w:t>The utilizes</w:t>
      </w:r>
      <w:proofErr w:type="gramEnd"/>
      <w:r w:rsidR="00733EFE">
        <w:t xml:space="preserve"> computers and internet. But the available technology is not used in a way that can achieve more or in a way which will increase the productivity.  This system will support the environment strategic goals and directions. But this discussion is planned to furnish driving force in exploration and help excite further interest. In to this research is about a tool designed and developed to detect the complexity of both java and C++ programs by linking weights to different characters of classes in the different or same file, due to complexity of calculating final value according to the Size, Methods and Variables, Inheritance, Coupling, and Control Structures. Eventually, the total complexity of the program is calculated.</w:t>
      </w:r>
    </w:p>
    <w:p w14:paraId="797E2EFA" w14:textId="77777777" w:rsidR="00733EFE" w:rsidRDefault="00733EFE" w:rsidP="00733EFE">
      <w:pPr>
        <w:pStyle w:val="Abstract"/>
      </w:pPr>
      <w:r>
        <w:t xml:space="preserve">The important of </w:t>
      </w:r>
      <w:proofErr w:type="spellStart"/>
      <w:r>
        <w:t>of</w:t>
      </w:r>
      <w:proofErr w:type="spellEnd"/>
      <w:r>
        <w:t xml:space="preserve"> measure the coupling and cohesion of the modules in the codebase as well in order to get a true system-level, software complexity grater predictability  knowing the level of complexity of the code being maintained makes it easier to know how much maintain a program will need.</w:t>
      </w:r>
    </w:p>
    <w:p w14:paraId="47B90C2A" w14:textId="476E9CB2" w:rsidR="00733EFE" w:rsidRDefault="00733EFE" w:rsidP="00733EFE">
      <w:pPr>
        <w:pStyle w:val="Abstract"/>
      </w:pPr>
      <w:r>
        <w:t>Most traditional measures used to quantify software complexity. They are simple, essay to count, and very easy to understand. They do not, however, take into account the intelligence content and the layout of the code. There are many benefits of software complexity. There are improve code quality, Reduce maintenance cost, Heighten productivity, Increase robustness, Meet architecture standards.</w:t>
      </w:r>
    </w:p>
    <w:p w14:paraId="4E1C12B0" w14:textId="2D1C0ED4" w:rsidR="00733EFE" w:rsidRDefault="00733EFE" w:rsidP="00733EFE">
      <w:pPr>
        <w:pStyle w:val="Abstract"/>
        <w:spacing w:before="0"/>
      </w:pPr>
      <w:r>
        <w:t>There are many various complexity tools. There were many attempts to measures software complexity but they all failed in some way.</w:t>
      </w:r>
    </w:p>
    <w:p w14:paraId="2871B65B" w14:textId="00AD5AFD" w:rsidR="00733EFE" w:rsidRPr="00733EFE" w:rsidRDefault="00733EFE" w:rsidP="00733EFE">
      <w:pPr>
        <w:rPr>
          <w:b/>
          <w:sz w:val="18"/>
          <w:szCs w:val="18"/>
        </w:rPr>
      </w:pPr>
      <w:r>
        <w:tab/>
      </w:r>
      <w:r w:rsidRPr="00733EFE">
        <w:rPr>
          <w:b/>
          <w:sz w:val="18"/>
          <w:szCs w:val="18"/>
        </w:rPr>
        <w:t>For example:</w:t>
      </w:r>
    </w:p>
    <w:p w14:paraId="15885588" w14:textId="2EDCAB18" w:rsidR="00733EFE" w:rsidRPr="00733EFE" w:rsidRDefault="00733EFE" w:rsidP="00733EFE">
      <w:pPr>
        <w:pStyle w:val="ListParagraph"/>
        <w:numPr>
          <w:ilvl w:val="0"/>
          <w:numId w:val="41"/>
        </w:numPr>
        <w:rPr>
          <w:b/>
          <w:sz w:val="18"/>
          <w:szCs w:val="18"/>
        </w:rPr>
      </w:pPr>
      <w:r w:rsidRPr="00733EFE">
        <w:rPr>
          <w:b/>
          <w:sz w:val="18"/>
          <w:szCs w:val="18"/>
        </w:rPr>
        <w:t>Line of Code.</w:t>
      </w:r>
    </w:p>
    <w:p w14:paraId="0FA0BCF2" w14:textId="66087431" w:rsidR="00733EFE" w:rsidRPr="00733EFE" w:rsidRDefault="00733EFE" w:rsidP="00733EFE">
      <w:pPr>
        <w:pStyle w:val="ListParagraph"/>
        <w:numPr>
          <w:ilvl w:val="0"/>
          <w:numId w:val="41"/>
        </w:numPr>
        <w:rPr>
          <w:b/>
          <w:sz w:val="18"/>
          <w:szCs w:val="18"/>
        </w:rPr>
      </w:pPr>
      <w:proofErr w:type="spellStart"/>
      <w:r w:rsidRPr="00733EFE">
        <w:rPr>
          <w:b/>
          <w:sz w:val="18"/>
          <w:szCs w:val="18"/>
        </w:rPr>
        <w:t>Cyclomatic</w:t>
      </w:r>
      <w:proofErr w:type="spellEnd"/>
      <w:r w:rsidRPr="00733EFE">
        <w:rPr>
          <w:b/>
          <w:sz w:val="18"/>
          <w:szCs w:val="18"/>
        </w:rPr>
        <w:t xml:space="preserve"> complexity.</w:t>
      </w:r>
    </w:p>
    <w:p w14:paraId="35ACD455" w14:textId="59CCA991" w:rsidR="00733EFE" w:rsidRDefault="00733EFE" w:rsidP="00733EFE">
      <w:pPr>
        <w:pStyle w:val="ListParagraph"/>
        <w:numPr>
          <w:ilvl w:val="0"/>
          <w:numId w:val="41"/>
        </w:numPr>
        <w:rPr>
          <w:b/>
          <w:sz w:val="18"/>
          <w:szCs w:val="18"/>
        </w:rPr>
      </w:pPr>
      <w:r w:rsidRPr="00733EFE">
        <w:rPr>
          <w:b/>
          <w:sz w:val="18"/>
          <w:szCs w:val="18"/>
        </w:rPr>
        <w:t>Assignment, Branches and Condition Metric.</w:t>
      </w:r>
    </w:p>
    <w:p w14:paraId="410331B6" w14:textId="746763B2" w:rsidR="00733EFE" w:rsidRDefault="00300C07" w:rsidP="00300C07">
      <w:pPr>
        <w:ind w:firstLine="202"/>
        <w:rPr>
          <w:b/>
          <w:sz w:val="18"/>
          <w:szCs w:val="18"/>
        </w:rPr>
      </w:pPr>
      <w:r w:rsidRPr="00300C07">
        <w:rPr>
          <w:b/>
          <w:sz w:val="18"/>
          <w:szCs w:val="18"/>
        </w:rPr>
        <w:t>Code Development tools consists of mainly programming languages, Debugging tools, Version Management tools compiling tools and Integrated development</w:t>
      </w:r>
      <w:r>
        <w:rPr>
          <w:b/>
          <w:sz w:val="18"/>
          <w:szCs w:val="18"/>
        </w:rPr>
        <w:t xml:space="preserve">. </w:t>
      </w:r>
      <w:hyperlink r:id="rId8" w:history="1">
        <w:r w:rsidRPr="00300C07">
          <w:rPr>
            <w:rStyle w:val="Hyperlink"/>
            <w:sz w:val="18"/>
            <w:szCs w:val="18"/>
          </w:rPr>
          <w:t>https://www.researchgate.net/figure/Main-features-of-the-developed-tool_fig4_322506435</w:t>
        </w:r>
      </w:hyperlink>
      <w:r>
        <w:rPr>
          <w:sz w:val="18"/>
          <w:szCs w:val="18"/>
          <w:u w:val="single"/>
        </w:rPr>
        <w:t>,</w:t>
      </w:r>
      <w:r w:rsidRPr="00300C07">
        <w:t xml:space="preserve"> </w:t>
      </w:r>
      <w:hyperlink r:id="rId9" w:history="1">
        <w:r w:rsidRPr="00300C07">
          <w:rPr>
            <w:rStyle w:val="Hyperlink"/>
            <w:sz w:val="18"/>
            <w:szCs w:val="18"/>
          </w:rPr>
          <w:t>https://www.tldp.org/HOWTO/Scientific-Computing-with-GNU-Linux/devtools.html</w:t>
        </w:r>
      </w:hyperlink>
    </w:p>
    <w:p w14:paraId="234E5419" w14:textId="6DDFB897" w:rsidR="00E97402" w:rsidRDefault="00E97402"/>
    <w:p w14:paraId="3F9DE25F" w14:textId="50F48261" w:rsidR="00E97402" w:rsidRDefault="00E97402">
      <w:pPr>
        <w:pStyle w:val="Heading1"/>
      </w:pPr>
      <w:r>
        <w:t>I</w:t>
      </w:r>
      <w:r>
        <w:rPr>
          <w:sz w:val="16"/>
          <w:szCs w:val="16"/>
        </w:rPr>
        <w:t>NTRODUCTION</w:t>
      </w:r>
    </w:p>
    <w:p w14:paraId="270223FD" w14:textId="047E9F73" w:rsidR="00E97402" w:rsidRDefault="00300C07">
      <w:pPr>
        <w:pStyle w:val="Text"/>
        <w:keepNext/>
        <w:framePr w:dropCap="drop" w:lines="2" w:wrap="auto" w:vAnchor="text" w:hAnchor="text"/>
        <w:spacing w:line="480" w:lineRule="exact"/>
        <w:ind w:firstLine="0"/>
        <w:rPr>
          <w:smallCaps/>
          <w:position w:val="-3"/>
          <w:sz w:val="56"/>
          <w:szCs w:val="56"/>
        </w:rPr>
      </w:pPr>
      <w:r>
        <w:rPr>
          <w:position w:val="-3"/>
          <w:sz w:val="56"/>
          <w:szCs w:val="56"/>
        </w:rPr>
        <w:t>F</w:t>
      </w:r>
    </w:p>
    <w:p w14:paraId="182B73B5" w14:textId="22C80BE0" w:rsidR="00E97402" w:rsidRDefault="00300C07">
      <w:pPr>
        <w:pStyle w:val="Text"/>
        <w:ind w:firstLine="0"/>
      </w:pPr>
      <w:r>
        <w:rPr>
          <w:smallCaps/>
        </w:rPr>
        <w:t>IRST</w:t>
      </w:r>
      <w:r w:rsidRPr="00300C07">
        <w:t xml:space="preserve"> we thank for lecturer to give us this topic of project. It is a new side of the projects. We do projects in last semesters. But this project is very important for us. Also in this project about deeply get things in this. Actually different projects in YouTube, internet etc. But in this type projects directly cannot see in the internet.  Also, How to build this project? , How to run this project? , What advantages of project? </w:t>
      </w:r>
      <w:proofErr w:type="spellStart"/>
      <w:proofErr w:type="gramStart"/>
      <w:r w:rsidRPr="00300C07">
        <w:t>etc</w:t>
      </w:r>
      <w:proofErr w:type="spellEnd"/>
      <w:proofErr w:type="gramEnd"/>
      <w:r w:rsidRPr="00300C07">
        <w:t xml:space="preserve"> information get by internet indirectly. It is an accustomed measurement tool to test their ASCII document. Then they will reduce complexity and maintenance costs within the long run. It is a controversy within the software development lifecycle</w:t>
      </w:r>
      <w:r>
        <w:t>.</w:t>
      </w:r>
    </w:p>
    <w:p w14:paraId="6F7C4772" w14:textId="704586FB" w:rsidR="00300C07" w:rsidRDefault="00300C07" w:rsidP="00300C07">
      <w:pPr>
        <w:pStyle w:val="Text"/>
      </w:pPr>
      <w:r w:rsidRPr="00300C07">
        <w:t>In this topic, we    build a Desktop Application. It will support many of the activities in the Application. We use java language and create interfaces to use NetBeans</w:t>
      </w:r>
      <w:r>
        <w:t xml:space="preserve"> IDE</w:t>
      </w:r>
      <w:r w:rsidRPr="00300C07">
        <w:t>. We includes size, variables, methods, inheritance, coupling and control structured in this project. Our system will give many solutions to the problems that they are currently facing.</w:t>
      </w:r>
    </w:p>
    <w:p w14:paraId="40FCCBE7" w14:textId="3463CD17" w:rsidR="008A3C23" w:rsidRDefault="00300C07" w:rsidP="00300C07">
      <w:pPr>
        <w:pStyle w:val="Heading1"/>
        <w:numPr>
          <w:ilvl w:val="0"/>
          <w:numId w:val="0"/>
        </w:numPr>
        <w:jc w:val="left"/>
      </w:pPr>
      <w:r w:rsidRPr="00300C07">
        <w:t>Complexity of a program statement due to size.</w:t>
      </w:r>
    </w:p>
    <w:p w14:paraId="5A945F2B" w14:textId="20CB58D2" w:rsidR="00282CCF" w:rsidRDefault="00300C07" w:rsidP="00282CCF">
      <w:pPr>
        <w:pStyle w:val="Text"/>
      </w:pPr>
      <w:r w:rsidRPr="00300C07">
        <w:t>The user is able to measure his submitted code according to the size component through the web base code measuring tool which the complexity is focused on Java</w:t>
      </w:r>
      <w:r>
        <w:t>.</w:t>
      </w:r>
      <w:r w:rsidR="00E97402">
        <w:t xml:space="preserve"> </w:t>
      </w:r>
    </w:p>
    <w:p w14:paraId="7B0238F1" w14:textId="68046E28" w:rsidR="00282CCF" w:rsidRDefault="00282CCF" w:rsidP="00282CCF">
      <w:pPr>
        <w:pStyle w:val="Heading1"/>
        <w:numPr>
          <w:ilvl w:val="0"/>
          <w:numId w:val="0"/>
        </w:numPr>
        <w:jc w:val="left"/>
      </w:pPr>
      <w:r w:rsidRPr="00300C07">
        <w:t>Complexity of a program statem</w:t>
      </w:r>
      <w:r>
        <w:t>ent due to Variable</w:t>
      </w:r>
      <w:r w:rsidRPr="00300C07">
        <w:t>.</w:t>
      </w:r>
    </w:p>
    <w:p w14:paraId="0D02D99D" w14:textId="2EE7F626" w:rsidR="00282CCF" w:rsidRDefault="00282CCF" w:rsidP="00282CCF">
      <w:pPr>
        <w:jc w:val="both"/>
      </w:pPr>
      <w:r>
        <w:tab/>
      </w:r>
      <w:r w:rsidRPr="00282CCF">
        <w:t>Only the lines which consist of declared or defined variables are considered under this factor. Scope, primitive data type and composite data type variables are considered when computing.</w:t>
      </w:r>
    </w:p>
    <w:p w14:paraId="13DAE5C0" w14:textId="6F986454" w:rsidR="00282CCF" w:rsidRDefault="00282CCF" w:rsidP="00282CCF">
      <w:pPr>
        <w:jc w:val="both"/>
      </w:pPr>
    </w:p>
    <w:p w14:paraId="5CF852BF" w14:textId="294BDED9" w:rsidR="00282CCF" w:rsidRDefault="00282CCF" w:rsidP="00282CCF">
      <w:pPr>
        <w:pStyle w:val="Heading1"/>
        <w:numPr>
          <w:ilvl w:val="0"/>
          <w:numId w:val="0"/>
        </w:numPr>
        <w:jc w:val="left"/>
      </w:pPr>
      <w:r w:rsidRPr="00300C07">
        <w:t>Complexity of a program statem</w:t>
      </w:r>
      <w:r>
        <w:t>ent due to Method</w:t>
      </w:r>
      <w:r w:rsidRPr="00300C07">
        <w:t>.</w:t>
      </w:r>
    </w:p>
    <w:p w14:paraId="444DD630" w14:textId="5B5E390C" w:rsidR="00282CCF" w:rsidRDefault="00282CCF" w:rsidP="00282CCF">
      <w:pPr>
        <w:jc w:val="both"/>
      </w:pPr>
      <w:r>
        <w:tab/>
      </w:r>
      <w:r w:rsidRPr="00282CCF">
        <w:t>Only the lines which include method signatures are considered under the methods factor.</w:t>
      </w:r>
    </w:p>
    <w:p w14:paraId="7121AB78" w14:textId="0033DE0F" w:rsidR="00282CCF" w:rsidRDefault="00282CCF" w:rsidP="00282CCF">
      <w:pPr>
        <w:jc w:val="both"/>
      </w:pPr>
    </w:p>
    <w:p w14:paraId="530F552C" w14:textId="07256AAE" w:rsidR="00282CCF" w:rsidRDefault="00282CCF" w:rsidP="00282CCF">
      <w:pPr>
        <w:pStyle w:val="Heading1"/>
        <w:numPr>
          <w:ilvl w:val="0"/>
          <w:numId w:val="0"/>
        </w:numPr>
        <w:jc w:val="left"/>
      </w:pPr>
      <w:r w:rsidRPr="00282CCF">
        <w:t>Tasks of the developer under the size, variable, and method</w:t>
      </w:r>
      <w:r w:rsidRPr="00300C07">
        <w:t>.</w:t>
      </w:r>
    </w:p>
    <w:p w14:paraId="79A555A4" w14:textId="5C6C991E" w:rsidR="00282CCF" w:rsidRDefault="00282CCF" w:rsidP="00282CCF">
      <w:pPr>
        <w:jc w:val="both"/>
      </w:pPr>
      <w:r>
        <w:tab/>
        <w:t xml:space="preserve">Firstly, the developer wants to acquisition the software. After that start to analyze the complexity of a program statement due to its keywords, identifiers, operators, numerical values, and </w:t>
      </w:r>
      <w:proofErr w:type="gramStart"/>
      <w:r>
        <w:t>string</w:t>
      </w:r>
      <w:proofErr w:type="gramEnd"/>
      <w:r>
        <w:t xml:space="preserve"> literals.</w:t>
      </w:r>
    </w:p>
    <w:p w14:paraId="60DA9C12" w14:textId="56D3723B" w:rsidR="00282CCF" w:rsidRPr="00282CCF" w:rsidRDefault="00282CCF" w:rsidP="00282CCF">
      <w:pPr>
        <w:ind w:firstLine="202"/>
        <w:jc w:val="both"/>
      </w:pPr>
      <w:r>
        <w:t>Actually people should care about our project. There are five reasons we has measure software complexity. In IT industry, you can’t manage what you can’t measure. Also knowing how an organization’s application portfolio is provides insight into how to manage it best. The problem is the issue that comprise software complexity. The multiple system interfaces and complex requirements, the complexity of the systems sometimes grows beyond control, rendering application and portfolios too costly to maintain ad risky to enhance.</w:t>
      </w:r>
    </w:p>
    <w:p w14:paraId="67AA67B8" w14:textId="77777777" w:rsidR="00282CCF" w:rsidRDefault="00282CCF">
      <w:pPr>
        <w:pStyle w:val="Text"/>
      </w:pPr>
    </w:p>
    <w:p w14:paraId="6FEF7679" w14:textId="457EF35A" w:rsidR="00E97B99" w:rsidRDefault="00282CCF" w:rsidP="00282CCF">
      <w:pPr>
        <w:pStyle w:val="Heading2"/>
      </w:pPr>
      <w:r w:rsidRPr="00282CCF">
        <w:t>Complexity Metrics</w:t>
      </w:r>
    </w:p>
    <w:p w14:paraId="50A10062" w14:textId="3EF4B8F7" w:rsidR="00E97B99" w:rsidRDefault="00282CCF" w:rsidP="00E97B99">
      <w:pPr>
        <w:pStyle w:val="Text"/>
        <w:ind w:firstLine="144"/>
      </w:pPr>
      <w:r w:rsidRPr="00282CCF">
        <w:t>Fortunately, there have been many methods developed for measuring software complexity. Most break down software complexity according to the following metrics</w:t>
      </w:r>
    </w:p>
    <w:p w14:paraId="37CBEF7B" w14:textId="2132888D" w:rsidR="00E97B99" w:rsidRDefault="00282CCF" w:rsidP="00282CCF">
      <w:pPr>
        <w:pStyle w:val="Heading2"/>
      </w:pPr>
      <w:proofErr w:type="spellStart"/>
      <w:r w:rsidRPr="00282CCF">
        <w:t>Cyclomatic</w:t>
      </w:r>
      <w:proofErr w:type="spellEnd"/>
      <w:r w:rsidRPr="00282CCF">
        <w:t xml:space="preserve"> Complexity</w:t>
      </w:r>
    </w:p>
    <w:p w14:paraId="1F052287" w14:textId="3C529FA4" w:rsidR="00E97B99" w:rsidRDefault="00282CCF" w:rsidP="00532E2C">
      <w:pPr>
        <w:pStyle w:val="Text"/>
      </w:pPr>
      <w:r w:rsidRPr="00282CCF">
        <w:t xml:space="preserve">Programs with more conditional logic are more difficult to understand, therefore measuring the level of </w:t>
      </w:r>
      <w:proofErr w:type="spellStart"/>
      <w:r w:rsidRPr="00282CCF">
        <w:t>cyclomatic</w:t>
      </w:r>
      <w:proofErr w:type="spellEnd"/>
      <w:r w:rsidRPr="00282CCF">
        <w:t xml:space="preserve"> complexity unveils how much need to be managed. For example </w:t>
      </w:r>
      <w:proofErr w:type="spellStart"/>
      <w:r w:rsidRPr="00282CCF">
        <w:t>If</w:t>
      </w:r>
      <w:proofErr w:type="gramStart"/>
      <w:r w:rsidRPr="00282CCF">
        <w:t>,do,select</w:t>
      </w:r>
      <w:proofErr w:type="spellEnd"/>
      <w:proofErr w:type="gramEnd"/>
      <w:r w:rsidRPr="00282CCF">
        <w:t xml:space="preserve"> etc. In the first case complexity metrics will look bad. In second, the complexity metrics will look good, </w:t>
      </w:r>
      <w:r w:rsidRPr="00282CCF">
        <w:lastRenderedPageBreak/>
        <w:t>but the result will be deceptive. It is important, therefore, to measure the coupling and cohesion of the modules in the code</w:t>
      </w:r>
      <w:r>
        <w:t>-</w:t>
      </w:r>
      <w:r w:rsidRPr="00282CCF">
        <w:t>base as well in order to get a true system-levels, software complexity measure</w:t>
      </w:r>
      <w:r w:rsidR="00E97B99">
        <w:t>.</w:t>
      </w:r>
    </w:p>
    <w:p w14:paraId="48C32E65" w14:textId="7DD3B2AF" w:rsidR="00282CCF" w:rsidRDefault="00282CCF" w:rsidP="00532E2C">
      <w:pPr>
        <w:pStyle w:val="Heading2"/>
        <w:jc w:val="both"/>
      </w:pPr>
      <w:r>
        <w:t>Hal</w:t>
      </w:r>
      <w:r w:rsidRPr="00282CCF">
        <w:t>stead Volume</w:t>
      </w:r>
    </w:p>
    <w:p w14:paraId="3D7AD7F0" w14:textId="31B84B70" w:rsidR="00282CCF" w:rsidRDefault="00282CCF" w:rsidP="00532E2C">
      <w:pPr>
        <w:ind w:firstLine="202"/>
        <w:jc w:val="both"/>
      </w:pPr>
      <w:r w:rsidRPr="00282CCF">
        <w:t>We are measuring how much “information” is in the source code and needs to be learned.</w:t>
      </w:r>
    </w:p>
    <w:p w14:paraId="0632D53E" w14:textId="53DE7459" w:rsidR="00282CCF" w:rsidRDefault="00282CCF" w:rsidP="00532E2C">
      <w:pPr>
        <w:pStyle w:val="Heading2"/>
        <w:jc w:val="both"/>
      </w:pPr>
      <w:r>
        <w:t>Maintainability I</w:t>
      </w:r>
      <w:r w:rsidRPr="00282CCF">
        <w:t>ndex</w:t>
      </w:r>
    </w:p>
    <w:p w14:paraId="182263AE" w14:textId="60880546" w:rsidR="00282CCF" w:rsidRDefault="00282CCF" w:rsidP="00532E2C">
      <w:pPr>
        <w:ind w:firstLine="202"/>
        <w:jc w:val="both"/>
      </w:pPr>
      <w:r w:rsidRPr="00282CCF">
        <w:t>Maintainability index is more of an empiric measurement, having been developed over a period of years by consultants working with Hewlett-Packard and its software teams.</w:t>
      </w:r>
    </w:p>
    <w:p w14:paraId="7FEDEE94" w14:textId="77777777" w:rsidR="00282CCF" w:rsidRDefault="00282CCF" w:rsidP="00532E2C">
      <w:pPr>
        <w:ind w:firstLine="202"/>
        <w:jc w:val="both"/>
      </w:pPr>
      <w:r>
        <w:t>Organizations that have this information can capitalize in a number of ways.</w:t>
      </w:r>
    </w:p>
    <w:p w14:paraId="65E6A551" w14:textId="77777777" w:rsidR="00282CCF" w:rsidRDefault="00282CCF" w:rsidP="00532E2C">
      <w:pPr>
        <w:ind w:firstLine="202"/>
        <w:jc w:val="both"/>
      </w:pPr>
      <w:r>
        <w:t>1.</w:t>
      </w:r>
      <w:r>
        <w:tab/>
        <w:t>Greater predictability</w:t>
      </w:r>
    </w:p>
    <w:p w14:paraId="5C60F083" w14:textId="77777777" w:rsidR="00282CCF" w:rsidRDefault="00282CCF" w:rsidP="00532E2C">
      <w:pPr>
        <w:ind w:firstLine="202"/>
        <w:jc w:val="both"/>
      </w:pPr>
      <w:r>
        <w:t>2.</w:t>
      </w:r>
      <w:r>
        <w:tab/>
        <w:t>Software Risk Mitigation</w:t>
      </w:r>
    </w:p>
    <w:p w14:paraId="00B2E9B1" w14:textId="77777777" w:rsidR="00532E2C" w:rsidRDefault="00282CCF" w:rsidP="00532E2C">
      <w:pPr>
        <w:ind w:firstLine="202"/>
        <w:jc w:val="both"/>
      </w:pPr>
      <w:r>
        <w:t>3.</w:t>
      </w:r>
      <w:r>
        <w:tab/>
        <w:t>Reduced Cost</w:t>
      </w:r>
      <w:r w:rsidRPr="00282CCF">
        <w:t xml:space="preserve"> </w:t>
      </w:r>
    </w:p>
    <w:p w14:paraId="65519FA6" w14:textId="058CAC19" w:rsidR="00282CCF" w:rsidRDefault="00282CCF" w:rsidP="00532E2C">
      <w:pPr>
        <w:ind w:firstLine="202"/>
        <w:jc w:val="both"/>
      </w:pPr>
      <w:r>
        <w:t>4.</w:t>
      </w:r>
      <w:r>
        <w:tab/>
        <w:t>Extended Value</w:t>
      </w:r>
    </w:p>
    <w:p w14:paraId="5D3F3BF9" w14:textId="230C6A33" w:rsidR="00282CCF" w:rsidRDefault="00282CCF" w:rsidP="00532E2C">
      <w:pPr>
        <w:ind w:firstLine="202"/>
        <w:jc w:val="both"/>
      </w:pPr>
      <w:r>
        <w:t>5.</w:t>
      </w:r>
      <w:r>
        <w:tab/>
        <w:t>Decision Support</w:t>
      </w:r>
    </w:p>
    <w:p w14:paraId="2E52EEFC" w14:textId="309287C5" w:rsidR="00532E2C" w:rsidRDefault="00532E2C" w:rsidP="00532E2C">
      <w:pPr>
        <w:ind w:firstLine="202"/>
        <w:jc w:val="both"/>
      </w:pPr>
      <w:r w:rsidRPr="00532E2C">
        <w:t>Complexity arise when the dependencies among the elements become important. The behavior of many complex systems emerges from the activities of lower-level components. Typically, this emergence is the result of a very powerful organizing force that can overcome a variety of changes to the lower-level components.</w:t>
      </w:r>
    </w:p>
    <w:p w14:paraId="4FA837E0" w14:textId="79262805" w:rsidR="00532E2C" w:rsidRPr="00282CCF" w:rsidRDefault="00532E2C" w:rsidP="00532E2C">
      <w:pPr>
        <w:ind w:firstLine="202"/>
        <w:jc w:val="both"/>
      </w:pPr>
      <w:r w:rsidRPr="00532E2C">
        <w:t>There are four proposed tools to use. There are</w:t>
      </w:r>
      <w:r>
        <w:t xml:space="preserve"> </w:t>
      </w:r>
      <w:proofErr w:type="spellStart"/>
      <w:r>
        <w:t>Sonarqube</w:t>
      </w:r>
      <w:proofErr w:type="spellEnd"/>
      <w:r w:rsidRPr="00532E2C">
        <w:t xml:space="preserve">, </w:t>
      </w:r>
      <w:r>
        <w:t>S</w:t>
      </w:r>
      <w:r w:rsidRPr="00532E2C">
        <w:t>elenium</w:t>
      </w:r>
      <w:r>
        <w:t xml:space="preserve">, </w:t>
      </w:r>
      <w:proofErr w:type="spellStart"/>
      <w:r>
        <w:t>Targetprocess</w:t>
      </w:r>
      <w:proofErr w:type="spellEnd"/>
      <w:r>
        <w:t xml:space="preserve"> and </w:t>
      </w:r>
      <w:proofErr w:type="spellStart"/>
      <w:r>
        <w:t>G</w:t>
      </w:r>
      <w:r w:rsidRPr="00532E2C">
        <w:t>it</w:t>
      </w:r>
      <w:proofErr w:type="spellEnd"/>
      <w:r w:rsidRPr="00532E2C">
        <w:t xml:space="preserve">.  In this desktop application we can use </w:t>
      </w:r>
      <w:proofErr w:type="spellStart"/>
      <w:r>
        <w:t>Sonarqube</w:t>
      </w:r>
      <w:proofErr w:type="spellEnd"/>
      <w:r>
        <w:t xml:space="preserve">, </w:t>
      </w:r>
      <w:proofErr w:type="spellStart"/>
      <w:r>
        <w:t>Targetprocess</w:t>
      </w:r>
      <w:proofErr w:type="spellEnd"/>
      <w:r>
        <w:t xml:space="preserve"> and G</w:t>
      </w:r>
      <w:r w:rsidRPr="00532E2C">
        <w:t>it</w:t>
      </w:r>
      <w:r w:rsidR="00595FC5">
        <w:t>Hub.</w:t>
      </w:r>
    </w:p>
    <w:p w14:paraId="230A5ED9" w14:textId="2A59D2EE" w:rsidR="00E97B99" w:rsidRDefault="00532E2C" w:rsidP="00532E2C">
      <w:pPr>
        <w:pStyle w:val="Heading1"/>
      </w:pPr>
      <w:r>
        <w:t>Related Work/Literature Review</w:t>
      </w:r>
    </w:p>
    <w:p w14:paraId="5FE58173" w14:textId="5491EB23" w:rsidR="00E97B99" w:rsidRDefault="00595FC5" w:rsidP="00E97B99">
      <w:pPr>
        <w:pStyle w:val="Text"/>
      </w:pPr>
      <w:r w:rsidRPr="00595FC5">
        <w:t>We use more tools to develop our project import</w:t>
      </w:r>
      <w:r>
        <w:t xml:space="preserve">antly among that we use </w:t>
      </w:r>
      <w:proofErr w:type="spellStart"/>
      <w:r>
        <w:t>Winium</w:t>
      </w:r>
      <w:proofErr w:type="spellEnd"/>
      <w:r>
        <w:t xml:space="preserve">, </w:t>
      </w:r>
      <w:proofErr w:type="spellStart"/>
      <w:r>
        <w:t>SonarQube</w:t>
      </w:r>
      <w:proofErr w:type="spellEnd"/>
      <w:r>
        <w:t xml:space="preserve">, </w:t>
      </w:r>
      <w:proofErr w:type="spellStart"/>
      <w:r w:rsidRPr="00595FC5">
        <w:t>Targetprocess</w:t>
      </w:r>
      <w:proofErr w:type="spellEnd"/>
      <w:r w:rsidRPr="00595FC5">
        <w:t xml:space="preserve"> and GitHub</w:t>
      </w:r>
    </w:p>
    <w:p w14:paraId="02A3F1B9" w14:textId="5AEE8590" w:rsidR="00E97B99" w:rsidRDefault="00595FC5" w:rsidP="00E97B99">
      <w:pPr>
        <w:pStyle w:val="Heading2"/>
      </w:pPr>
      <w:proofErr w:type="spellStart"/>
      <w:r>
        <w:t>SonarQube</w:t>
      </w:r>
      <w:proofErr w:type="spellEnd"/>
    </w:p>
    <w:p w14:paraId="145972D6" w14:textId="7F7C0FFC" w:rsidR="00E97B99" w:rsidRDefault="00595FC5" w:rsidP="00595FC5">
      <w:pPr>
        <w:pStyle w:val="Text"/>
      </w:pPr>
      <w:r w:rsidRPr="00595FC5">
        <w:t xml:space="preserve">We used </w:t>
      </w:r>
      <w:proofErr w:type="spellStart"/>
      <w:r w:rsidRPr="00595FC5">
        <w:t>SonarQube</w:t>
      </w:r>
      <w:proofErr w:type="spellEnd"/>
      <w:r w:rsidRPr="00595FC5">
        <w:t xml:space="preserve"> to analyze source codes, measuring quality and providing reports for our project. It combines static and dynamic analysis tools. It enables quality to be measured continuously over time.  </w:t>
      </w:r>
      <w:proofErr w:type="spellStart"/>
      <w:r w:rsidRPr="00595FC5">
        <w:t>SonarQube</w:t>
      </w:r>
      <w:proofErr w:type="spellEnd"/>
      <w:r w:rsidRPr="00595FC5">
        <w:t xml:space="preserve"> is evaluate and  inspect ,from minor styling details to critical design errors, Everything that affects  our code base, thereby enabling to access and track code analysis data ranging from styling errors, potential bugs, and code defects to design inefficiencies, code duplication, lack of test coverage, and excess complexity. The Sonar platform analyzes source code from different aspects and hence it drills down to our code layer by layer, moving from the module level down to the class level. At each level, revealing problematic areas in the source that require inspection or improvement</w:t>
      </w:r>
      <w:r>
        <w:t>.</w:t>
      </w:r>
    </w:p>
    <w:p w14:paraId="557E2EF5" w14:textId="19C97014" w:rsidR="00595FC5" w:rsidRDefault="00595FC5" w:rsidP="00595FC5">
      <w:pPr>
        <w:pStyle w:val="Heading2"/>
        <w:jc w:val="both"/>
      </w:pPr>
      <w:proofErr w:type="spellStart"/>
      <w:r>
        <w:t>Winium</w:t>
      </w:r>
      <w:proofErr w:type="spellEnd"/>
    </w:p>
    <w:p w14:paraId="005FB78A" w14:textId="77777777" w:rsidR="00595FC5" w:rsidRDefault="00595FC5" w:rsidP="00595FC5">
      <w:pPr>
        <w:ind w:firstLine="202"/>
        <w:jc w:val="both"/>
      </w:pPr>
      <w:proofErr w:type="spellStart"/>
      <w:r>
        <w:t>Winium</w:t>
      </w:r>
      <w:proofErr w:type="spellEnd"/>
      <w:r>
        <w:t xml:space="preserve"> is a Selenium based tool for testing and automating desktop applications on the Windows desktop. It is the tool that is built on Selenium, and interact with Windows applications. It is free and open source.</w:t>
      </w:r>
    </w:p>
    <w:p w14:paraId="5FDD6F1A" w14:textId="5D5919AC" w:rsidR="00595FC5" w:rsidRDefault="00595FC5" w:rsidP="00595FC5">
      <w:pPr>
        <w:ind w:firstLine="202"/>
        <w:jc w:val="both"/>
      </w:pPr>
      <w:r>
        <w:t>We use this to test our desktop application</w:t>
      </w:r>
    </w:p>
    <w:p w14:paraId="3E3AC92E" w14:textId="3BC37080" w:rsidR="00595FC5" w:rsidRDefault="00595FC5" w:rsidP="00595FC5">
      <w:pPr>
        <w:pStyle w:val="Heading2"/>
      </w:pPr>
      <w:proofErr w:type="spellStart"/>
      <w:r>
        <w:t>Targetprocess</w:t>
      </w:r>
      <w:proofErr w:type="spellEnd"/>
    </w:p>
    <w:p w14:paraId="53BFA8C1" w14:textId="56DF442F" w:rsidR="00595FC5" w:rsidRDefault="00595FC5" w:rsidP="00595FC5">
      <w:pPr>
        <w:ind w:firstLine="202"/>
        <w:jc w:val="both"/>
      </w:pPr>
      <w:proofErr w:type="spellStart"/>
      <w:r w:rsidRPr="00595FC5">
        <w:t>Targetprocessis</w:t>
      </w:r>
      <w:proofErr w:type="spellEnd"/>
      <w:r w:rsidRPr="00595FC5">
        <w:t xml:space="preserve"> a commercial agile project management tool that allows following a Scrum, Kanban, or customized </w:t>
      </w:r>
      <w:r w:rsidRPr="00595FC5">
        <w:t>approach. It provides an intuitive and rich visual interface to manage our project in a collaborative way.</w:t>
      </w:r>
      <w:r>
        <w:t xml:space="preserve"> </w:t>
      </w:r>
      <w:r w:rsidRPr="00595FC5">
        <w:t>We use this to manage our project.</w:t>
      </w:r>
    </w:p>
    <w:p w14:paraId="4E4798EA" w14:textId="5414FBB0" w:rsidR="00595FC5" w:rsidRDefault="00595FC5" w:rsidP="00595FC5">
      <w:pPr>
        <w:pStyle w:val="Heading2"/>
        <w:jc w:val="both"/>
      </w:pPr>
      <w:r>
        <w:t>GitHub</w:t>
      </w:r>
    </w:p>
    <w:p w14:paraId="44087CB5" w14:textId="0A6B66D1" w:rsidR="00595FC5" w:rsidRPr="00595FC5" w:rsidRDefault="00595FC5" w:rsidP="00595FC5">
      <w:pPr>
        <w:ind w:firstLine="202"/>
        <w:jc w:val="both"/>
      </w:pPr>
      <w:r w:rsidRPr="00595FC5">
        <w:t>Git</w:t>
      </w:r>
      <w:r>
        <w:t>Hub</w:t>
      </w:r>
      <w:r w:rsidRPr="00595FC5">
        <w:t xml:space="preserve"> is a version control system, we make constant changes to the code, keep these revisions straight, storing the modifications in a central repository. This allows us to easily collaborate, as they can download a new version of the software, make changes, and upload the newest revision. Our group members can see these new changes, download them, and contribute. It stores file changes more efficiently. We use this to integrate our project.</w:t>
      </w:r>
    </w:p>
    <w:p w14:paraId="46974612" w14:textId="6FC07088" w:rsidR="00E97B99" w:rsidRDefault="00595FC5" w:rsidP="00E97B99">
      <w:pPr>
        <w:pStyle w:val="Heading1"/>
      </w:pPr>
      <w:r>
        <w:t>Proposed System</w:t>
      </w:r>
    </w:p>
    <w:p w14:paraId="62AB8978" w14:textId="77777777" w:rsidR="00595FC5" w:rsidRDefault="00595FC5" w:rsidP="00595FC5">
      <w:pPr>
        <w:pStyle w:val="Text"/>
      </w:pPr>
      <w:r>
        <w:t>When develop a desktop application since it is an application that runs locally on a computer device and hence rather than a web application, it is not necessarily required of any network connections.</w:t>
      </w:r>
    </w:p>
    <w:p w14:paraId="69C5B182" w14:textId="77777777" w:rsidR="00595FC5" w:rsidRDefault="00595FC5" w:rsidP="00595FC5">
      <w:pPr>
        <w:pStyle w:val="Text"/>
      </w:pPr>
      <w:r>
        <w:t>Our primary target become to enforce this device which helps for both Java and C++ programming languages on account that many groups inside the corporate world tend to use these because of few reasons mainly. Such as due to the fact Java is platform-independent it could flow from one pc to another, in order that it's far more tremendous to the software developing fields as the identical program may be capable of run on unique systems. So as in Java, Portability characteristic of C++ also useful in programming in order that codes may be run on distinctive operating systems.</w:t>
      </w:r>
    </w:p>
    <w:p w14:paraId="1511207F" w14:textId="03C83FA1" w:rsidR="00E97B99" w:rsidRDefault="00595FC5" w:rsidP="00595FC5">
      <w:pPr>
        <w:pStyle w:val="Text"/>
      </w:pPr>
      <w:r>
        <w:t>In this code complexity measuring device, we were proposed to measure the complexity of user described software statements due to the following factors.</w:t>
      </w:r>
    </w:p>
    <w:p w14:paraId="343DC547" w14:textId="685DCC98" w:rsidR="00595FC5" w:rsidRDefault="00595FC5" w:rsidP="00595FC5">
      <w:pPr>
        <w:pStyle w:val="Heading2"/>
      </w:pPr>
      <w:r w:rsidRPr="00595FC5">
        <w:t>Main Functions</w:t>
      </w:r>
    </w:p>
    <w:p w14:paraId="11B1B5BC" w14:textId="77777777" w:rsidR="00595FC5" w:rsidRDefault="00595FC5" w:rsidP="00595FC5">
      <w:r>
        <w:t>Complexity is one of the most frequently appearing term in systems literature.</w:t>
      </w:r>
    </w:p>
    <w:p w14:paraId="6995AF9B" w14:textId="77777777" w:rsidR="00595FC5" w:rsidRDefault="00595FC5" w:rsidP="00595FC5">
      <w:r>
        <w:t>In this system can calculate complexity due to four main factors. That’s are;</w:t>
      </w:r>
    </w:p>
    <w:p w14:paraId="2E7EC3FF" w14:textId="77777777" w:rsidR="00595FC5" w:rsidRDefault="00595FC5" w:rsidP="00595FC5">
      <w:pPr>
        <w:ind w:left="202" w:hanging="202"/>
      </w:pPr>
      <w:r>
        <w:t>1.</w:t>
      </w:r>
      <w:r>
        <w:tab/>
        <w:t>Calculate Program Complexity Due to Size, Variable and Method Factors.</w:t>
      </w:r>
    </w:p>
    <w:p w14:paraId="5031DCAF" w14:textId="77777777" w:rsidR="00595FC5" w:rsidRDefault="00595FC5" w:rsidP="00595FC5">
      <w:pPr>
        <w:ind w:left="202" w:hanging="202"/>
      </w:pPr>
      <w:r>
        <w:t>2.</w:t>
      </w:r>
      <w:r>
        <w:tab/>
        <w:t>Calculate Program Complexity Due to the Inheritance Factor.</w:t>
      </w:r>
    </w:p>
    <w:p w14:paraId="23EC179E" w14:textId="77777777" w:rsidR="00595FC5" w:rsidRDefault="00595FC5" w:rsidP="00595FC5">
      <w:r>
        <w:t>3.</w:t>
      </w:r>
      <w:r>
        <w:tab/>
        <w:t>Calculate Program Complexity Due to the Coupling Factor.</w:t>
      </w:r>
    </w:p>
    <w:p w14:paraId="717EE511" w14:textId="7FFE6A56" w:rsidR="00595FC5" w:rsidRDefault="00595FC5" w:rsidP="00595FC5">
      <w:pPr>
        <w:ind w:left="202" w:hanging="202"/>
      </w:pPr>
      <w:r>
        <w:t>4.</w:t>
      </w:r>
      <w:r>
        <w:tab/>
        <w:t>Calculate Program Complexity Due to the Control Structure Factor.</w:t>
      </w:r>
    </w:p>
    <w:p w14:paraId="5E426C1D" w14:textId="0C467E76" w:rsidR="00EB57DD" w:rsidRDefault="00EB57DD" w:rsidP="00595FC5">
      <w:pPr>
        <w:ind w:left="202" w:hanging="202"/>
      </w:pPr>
      <w:r>
        <w:rPr>
          <w:noProof/>
        </w:rPr>
        <w:drawing>
          <wp:inline distT="0" distB="0" distL="0" distR="0" wp14:anchorId="233BE906" wp14:editId="549113E6">
            <wp:extent cx="3208042" cy="1912620"/>
            <wp:effectExtent l="19050" t="19050" r="1143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5-17 at 8.36.11 AM (1).jpeg"/>
                    <pic:cNvPicPr/>
                  </pic:nvPicPr>
                  <pic:blipFill>
                    <a:blip r:embed="rId10">
                      <a:grayscl/>
                      <a:extLst>
                        <a:ext uri="{28A0092B-C50C-407E-A947-70E740481C1C}">
                          <a14:useLocalDpi xmlns:a14="http://schemas.microsoft.com/office/drawing/2010/main" val="0"/>
                        </a:ext>
                      </a:extLst>
                    </a:blip>
                    <a:stretch>
                      <a:fillRect/>
                    </a:stretch>
                  </pic:blipFill>
                  <pic:spPr>
                    <a:xfrm>
                      <a:off x="0" y="0"/>
                      <a:ext cx="3220420" cy="1920000"/>
                    </a:xfrm>
                    <a:prstGeom prst="rect">
                      <a:avLst/>
                    </a:prstGeom>
                    <a:ln>
                      <a:solidFill>
                        <a:schemeClr val="tx1"/>
                      </a:solidFill>
                    </a:ln>
                  </pic:spPr>
                </pic:pic>
              </a:graphicData>
            </a:graphic>
          </wp:inline>
        </w:drawing>
      </w:r>
    </w:p>
    <w:p w14:paraId="77151CE5" w14:textId="13FA50BD" w:rsidR="00EB57DD" w:rsidRDefault="00E31CBD" w:rsidP="00EB57DD">
      <w:pPr>
        <w:ind w:left="202" w:hanging="202"/>
        <w:jc w:val="center"/>
        <w:rPr>
          <w:noProof/>
          <w:sz w:val="16"/>
          <w:szCs w:val="16"/>
        </w:rPr>
      </w:pPr>
      <w:r>
        <w:rPr>
          <w:noProof/>
          <w:sz w:val="16"/>
          <w:szCs w:val="16"/>
        </w:rPr>
        <w:t xml:space="preserve">Figure 1: </w:t>
      </w:r>
      <w:r w:rsidR="00EB57DD" w:rsidRPr="00DA2118">
        <w:rPr>
          <w:noProof/>
          <w:sz w:val="16"/>
          <w:szCs w:val="16"/>
        </w:rPr>
        <w:t>I</w:t>
      </w:r>
      <w:r w:rsidR="00EB57DD">
        <w:rPr>
          <w:noProof/>
          <w:sz w:val="16"/>
          <w:szCs w:val="16"/>
        </w:rPr>
        <w:t>nterface of Dashboard</w:t>
      </w:r>
    </w:p>
    <w:p w14:paraId="787740C3" w14:textId="74D4BC0B" w:rsidR="00EB57DD" w:rsidRPr="00EB57DD" w:rsidRDefault="00EB57DD" w:rsidP="00034BE3">
      <w:pPr>
        <w:ind w:left="202" w:hanging="202"/>
        <w:jc w:val="both"/>
        <w:rPr>
          <w:noProof/>
          <w:sz w:val="16"/>
          <w:szCs w:val="16"/>
        </w:rPr>
      </w:pPr>
      <w:r>
        <w:lastRenderedPageBreak/>
        <w:t>Basically above Size, Variable and Method function contains three sub methods as;</w:t>
      </w:r>
    </w:p>
    <w:p w14:paraId="11FC790C" w14:textId="02D6BADB" w:rsidR="00EB57DD" w:rsidRDefault="00EB57DD" w:rsidP="00034BE3">
      <w:pPr>
        <w:ind w:left="202" w:hanging="202"/>
        <w:jc w:val="both"/>
      </w:pPr>
      <w:r>
        <w:tab/>
        <w:t>1. Program Complexity Due to Size.</w:t>
      </w:r>
    </w:p>
    <w:p w14:paraId="1DBC6CBF" w14:textId="173D6575" w:rsidR="00EB57DD" w:rsidRDefault="00EB57DD" w:rsidP="00034BE3">
      <w:pPr>
        <w:ind w:left="202" w:hanging="202"/>
        <w:jc w:val="both"/>
      </w:pPr>
      <w:r>
        <w:tab/>
        <w:t>2. Program Complexity Due to Variable.</w:t>
      </w:r>
    </w:p>
    <w:p w14:paraId="04C30580" w14:textId="566B8508" w:rsidR="00EB57DD" w:rsidRDefault="00EB57DD" w:rsidP="00034BE3">
      <w:pPr>
        <w:ind w:left="202"/>
        <w:jc w:val="both"/>
      </w:pPr>
      <w:r>
        <w:t>3. Program Complexity Due to Method.</w:t>
      </w:r>
    </w:p>
    <w:p w14:paraId="75DB79D7" w14:textId="1E2F03B4" w:rsidR="00EB57DD" w:rsidRDefault="00EB57DD" w:rsidP="00034BE3">
      <w:pPr>
        <w:ind w:left="202"/>
        <w:jc w:val="both"/>
      </w:pPr>
    </w:p>
    <w:p w14:paraId="0CADCC56" w14:textId="157049D2" w:rsidR="00EB57DD" w:rsidRDefault="00EB57DD" w:rsidP="00B96DE5">
      <w:pPr>
        <w:pStyle w:val="Heading3"/>
      </w:pPr>
      <w:r w:rsidRPr="00EB57DD">
        <w:t>Calculate Program Complexity Due to Size, Variable and Method Factors.</w:t>
      </w:r>
    </w:p>
    <w:p w14:paraId="22945ADC" w14:textId="22356BF5" w:rsidR="00EB57DD" w:rsidRDefault="00EB57DD" w:rsidP="00034BE3">
      <w:pPr>
        <w:jc w:val="both"/>
      </w:pPr>
      <w:r>
        <w:t>In this case it basically contains three sub methods as;</w:t>
      </w:r>
    </w:p>
    <w:p w14:paraId="306E5E39" w14:textId="25780700" w:rsidR="00EB57DD" w:rsidRDefault="00EB57DD" w:rsidP="00B96DE5">
      <w:pPr>
        <w:pStyle w:val="Heading4"/>
        <w:numPr>
          <w:ilvl w:val="3"/>
          <w:numId w:val="42"/>
        </w:numPr>
        <w:jc w:val="both"/>
      </w:pPr>
      <w:r>
        <w:tab/>
        <w:t>Program Complexity Due to Size.</w:t>
      </w:r>
    </w:p>
    <w:p w14:paraId="2B4517C6" w14:textId="544859C5" w:rsidR="00EB57DD" w:rsidRDefault="00EB57DD" w:rsidP="00034BE3">
      <w:pPr>
        <w:ind w:left="202"/>
        <w:jc w:val="both"/>
      </w:pPr>
      <w:r>
        <w:t>It is the ‘code length’ which characterizes the components of the equality check framework. Typically, a code is characterized by utilizing its length and line section weight in the statement</w:t>
      </w:r>
    </w:p>
    <w:p w14:paraId="76A8CC14" w14:textId="6D0DEFB9" w:rsidR="00EB57DD" w:rsidRDefault="00EB57DD" w:rsidP="00034BE3">
      <w:pPr>
        <w:jc w:val="both"/>
      </w:pPr>
      <w:r>
        <w:rPr>
          <w:noProof/>
        </w:rPr>
        <w:drawing>
          <wp:inline distT="0" distB="0" distL="0" distR="0" wp14:anchorId="637CFC93" wp14:editId="3C914210">
            <wp:extent cx="3154680" cy="1827530"/>
            <wp:effectExtent l="19050" t="19050" r="2667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5-17 at 8.36.13 AM.jpeg"/>
                    <pic:cNvPicPr/>
                  </pic:nvPicPr>
                  <pic:blipFill>
                    <a:blip r:embed="rId11">
                      <a:grayscl/>
                      <a:extLst>
                        <a:ext uri="{28A0092B-C50C-407E-A947-70E740481C1C}">
                          <a14:useLocalDpi xmlns:a14="http://schemas.microsoft.com/office/drawing/2010/main" val="0"/>
                        </a:ext>
                      </a:extLst>
                    </a:blip>
                    <a:stretch>
                      <a:fillRect/>
                    </a:stretch>
                  </pic:blipFill>
                  <pic:spPr>
                    <a:xfrm>
                      <a:off x="0" y="0"/>
                      <a:ext cx="3171440" cy="1837239"/>
                    </a:xfrm>
                    <a:prstGeom prst="rect">
                      <a:avLst/>
                    </a:prstGeom>
                    <a:ln>
                      <a:solidFill>
                        <a:schemeClr val="tx1"/>
                      </a:solidFill>
                    </a:ln>
                  </pic:spPr>
                </pic:pic>
              </a:graphicData>
            </a:graphic>
          </wp:inline>
        </w:drawing>
      </w:r>
    </w:p>
    <w:p w14:paraId="159A9958" w14:textId="5ADA06F4" w:rsidR="00EB57DD" w:rsidRDefault="00E31CBD" w:rsidP="00034BE3">
      <w:pPr>
        <w:ind w:left="202" w:hanging="202"/>
        <w:jc w:val="center"/>
        <w:rPr>
          <w:noProof/>
          <w:sz w:val="16"/>
          <w:szCs w:val="16"/>
        </w:rPr>
      </w:pPr>
      <w:r>
        <w:rPr>
          <w:noProof/>
          <w:sz w:val="16"/>
          <w:szCs w:val="16"/>
        </w:rPr>
        <w:t xml:space="preserve">Figure 2: </w:t>
      </w:r>
      <w:r w:rsidR="00EB57DD" w:rsidRPr="00DA2118">
        <w:rPr>
          <w:noProof/>
          <w:sz w:val="16"/>
          <w:szCs w:val="16"/>
        </w:rPr>
        <w:t>I</w:t>
      </w:r>
      <w:r w:rsidR="00EB57DD">
        <w:rPr>
          <w:noProof/>
          <w:sz w:val="16"/>
          <w:szCs w:val="16"/>
        </w:rPr>
        <w:t>nterface of Size Dashboard</w:t>
      </w:r>
    </w:p>
    <w:p w14:paraId="57211FA0" w14:textId="11D177FF" w:rsidR="00EB57DD" w:rsidRDefault="00EB57DD" w:rsidP="00034BE3">
      <w:pPr>
        <w:ind w:left="202" w:hanging="202"/>
        <w:jc w:val="both"/>
        <w:rPr>
          <w:noProof/>
          <w:sz w:val="16"/>
          <w:szCs w:val="16"/>
        </w:rPr>
      </w:pPr>
    </w:p>
    <w:p w14:paraId="2BF53DB1" w14:textId="1791DB45" w:rsidR="00EB57DD" w:rsidRDefault="00C62B70" w:rsidP="00034BE3">
      <w:pPr>
        <w:ind w:left="202" w:hanging="202"/>
        <w:jc w:val="both"/>
        <w:rPr>
          <w:noProof/>
        </w:rPr>
      </w:pPr>
      <w:r w:rsidRPr="00C62B70">
        <w:rPr>
          <w:noProof/>
        </w:rPr>
        <w:t>There are five program comp</w:t>
      </w:r>
      <w:r>
        <w:rPr>
          <w:noProof/>
        </w:rPr>
        <w:t xml:space="preserve">onents which are considered </w:t>
      </w:r>
      <w:r w:rsidRPr="00C62B70">
        <w:rPr>
          <w:noProof/>
        </w:rPr>
        <w:t>under the size factor</w:t>
      </w:r>
      <w:r>
        <w:rPr>
          <w:noProof/>
        </w:rPr>
        <w:t>.</w:t>
      </w:r>
    </w:p>
    <w:p w14:paraId="5195AE99" w14:textId="77777777" w:rsidR="00C62B70" w:rsidRPr="00C62B70" w:rsidRDefault="00C62B70" w:rsidP="00034BE3">
      <w:pPr>
        <w:ind w:left="202" w:hanging="202"/>
        <w:jc w:val="both"/>
        <w:rPr>
          <w:noProof/>
        </w:rPr>
      </w:pPr>
    </w:p>
    <w:p w14:paraId="1D2B325D" w14:textId="4B32F280" w:rsidR="00C62B70" w:rsidRDefault="00C62B70" w:rsidP="00B96DE5">
      <w:pPr>
        <w:pStyle w:val="Heading3"/>
        <w:numPr>
          <w:ilvl w:val="0"/>
          <w:numId w:val="43"/>
        </w:numPr>
        <w:jc w:val="both"/>
      </w:pPr>
      <w:r>
        <w:tab/>
        <w:t>Program Complexity Due to Variable</w:t>
      </w:r>
    </w:p>
    <w:p w14:paraId="663DB590" w14:textId="77777777" w:rsidR="00C62B70" w:rsidRDefault="00C62B70" w:rsidP="00034BE3">
      <w:pPr>
        <w:jc w:val="both"/>
      </w:pPr>
      <w:r>
        <w:t>In programming, a variable is a really worth which can change, contingent upon conditions or on statistics exceeded to the application.</w:t>
      </w:r>
    </w:p>
    <w:p w14:paraId="686B47E0" w14:textId="77777777" w:rsidR="00C62B70" w:rsidRDefault="00C62B70" w:rsidP="00034BE3">
      <w:pPr>
        <w:jc w:val="both"/>
      </w:pPr>
      <w:r>
        <w:t xml:space="preserve">Regularly </w:t>
      </w:r>
      <w:proofErr w:type="spellStart"/>
      <w:proofErr w:type="gramStart"/>
      <w:r>
        <w:t>a</w:t>
      </w:r>
      <w:proofErr w:type="spellEnd"/>
      <w:proofErr w:type="gramEnd"/>
      <w:r>
        <w:t xml:space="preserve"> application comprises of steering s that coach the PC and data that the application utilizes when it's far running. Also they used to store records to be referenced and managed in a PC program.</w:t>
      </w:r>
    </w:p>
    <w:p w14:paraId="76B15229" w14:textId="77777777" w:rsidR="00C62B70" w:rsidRDefault="00C62B70" w:rsidP="00034BE3">
      <w:pPr>
        <w:jc w:val="both"/>
      </w:pPr>
      <w:r>
        <w:t>They moreover furnish a way of naming information with an attractive name, so our projects can be seen all the more plainly via the reader and ourselves. There are mainly two types of variables. That are:</w:t>
      </w:r>
    </w:p>
    <w:p w14:paraId="0BA9DD6B" w14:textId="5CADEEE5" w:rsidR="00C62B70" w:rsidRDefault="00C62B70" w:rsidP="00034BE3">
      <w:pPr>
        <w:jc w:val="both"/>
      </w:pPr>
      <w:r>
        <w:t>•</w:t>
      </w:r>
      <w:r>
        <w:tab/>
        <w:t>Local Variables.</w:t>
      </w:r>
    </w:p>
    <w:p w14:paraId="220458F1" w14:textId="53F27023" w:rsidR="00C62B70" w:rsidRDefault="00C62B70" w:rsidP="00034BE3">
      <w:pPr>
        <w:jc w:val="both"/>
      </w:pPr>
      <w:r>
        <w:t>•</w:t>
      </w:r>
      <w:r>
        <w:tab/>
        <w:t>Global Variables.</w:t>
      </w:r>
    </w:p>
    <w:p w14:paraId="2B06E82A" w14:textId="4795D898" w:rsidR="00C62B70" w:rsidRPr="00C62B70" w:rsidRDefault="00C62B70" w:rsidP="00C62B70">
      <w:r>
        <w:rPr>
          <w:noProof/>
        </w:rPr>
        <w:drawing>
          <wp:inline distT="0" distB="0" distL="0" distR="0" wp14:anchorId="5AA32040" wp14:editId="4BD6A1D5">
            <wp:extent cx="3131155" cy="1760220"/>
            <wp:effectExtent l="19050" t="1905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5-17 at 8.36.10 AM.jpeg"/>
                    <pic:cNvPicPr/>
                  </pic:nvPicPr>
                  <pic:blipFill>
                    <a:blip r:embed="rId12">
                      <a:biLevel thresh="75000"/>
                      <a:extLst>
                        <a:ext uri="{28A0092B-C50C-407E-A947-70E740481C1C}">
                          <a14:useLocalDpi xmlns:a14="http://schemas.microsoft.com/office/drawing/2010/main" val="0"/>
                        </a:ext>
                      </a:extLst>
                    </a:blip>
                    <a:stretch>
                      <a:fillRect/>
                    </a:stretch>
                  </pic:blipFill>
                  <pic:spPr>
                    <a:xfrm>
                      <a:off x="0" y="0"/>
                      <a:ext cx="3148949" cy="1770223"/>
                    </a:xfrm>
                    <a:prstGeom prst="rect">
                      <a:avLst/>
                    </a:prstGeom>
                    <a:ln>
                      <a:solidFill>
                        <a:schemeClr val="tx1"/>
                      </a:solidFill>
                    </a:ln>
                  </pic:spPr>
                </pic:pic>
              </a:graphicData>
            </a:graphic>
          </wp:inline>
        </w:drawing>
      </w:r>
    </w:p>
    <w:p w14:paraId="05388254" w14:textId="4D18B4AB" w:rsidR="00C62B70" w:rsidRDefault="00E31CBD" w:rsidP="00C62B70">
      <w:pPr>
        <w:ind w:left="202" w:hanging="202"/>
        <w:jc w:val="center"/>
        <w:rPr>
          <w:noProof/>
          <w:sz w:val="16"/>
          <w:szCs w:val="16"/>
        </w:rPr>
      </w:pPr>
      <w:r>
        <w:rPr>
          <w:noProof/>
          <w:sz w:val="16"/>
          <w:szCs w:val="16"/>
        </w:rPr>
        <w:t xml:space="preserve">Figure 3: </w:t>
      </w:r>
      <w:r w:rsidR="00C62B70" w:rsidRPr="00DA2118">
        <w:rPr>
          <w:noProof/>
          <w:sz w:val="16"/>
          <w:szCs w:val="16"/>
        </w:rPr>
        <w:t>I</w:t>
      </w:r>
      <w:r w:rsidR="00C62B70">
        <w:rPr>
          <w:noProof/>
          <w:sz w:val="16"/>
          <w:szCs w:val="16"/>
        </w:rPr>
        <w:t>nterface of Variable Dashboard</w:t>
      </w:r>
    </w:p>
    <w:p w14:paraId="1AF94354" w14:textId="72248A09" w:rsidR="00C62B70" w:rsidRDefault="00C62B70" w:rsidP="00B96DE5">
      <w:pPr>
        <w:pStyle w:val="Heading3"/>
        <w:numPr>
          <w:ilvl w:val="0"/>
          <w:numId w:val="43"/>
        </w:numPr>
        <w:rPr>
          <w:noProof/>
        </w:rPr>
      </w:pPr>
      <w:r w:rsidRPr="00C62B70">
        <w:rPr>
          <w:noProof/>
        </w:rPr>
        <w:t>Program Complexity Due to Method.</w:t>
      </w:r>
    </w:p>
    <w:p w14:paraId="4AB28B96" w14:textId="746A51E5" w:rsidR="00EB57DD" w:rsidRDefault="00C62B70" w:rsidP="00034BE3">
      <w:pPr>
        <w:jc w:val="both"/>
      </w:pPr>
      <w:r w:rsidRPr="00C62B70">
        <w:t>Method is a technique or capacity related with a class. As a component of a class, a technique characterizes a specific conduct of a class example. An object method can just approach the information known by that object which keeps up the trustworthiness of information between sets of articles in a program</w:t>
      </w:r>
      <w:r>
        <w:t>.</w:t>
      </w:r>
    </w:p>
    <w:p w14:paraId="2DD4BFBE" w14:textId="05F2EBCA" w:rsidR="00C62B70" w:rsidRDefault="00C62B70" w:rsidP="00EB57DD">
      <w:r>
        <w:rPr>
          <w:noProof/>
        </w:rPr>
        <w:drawing>
          <wp:inline distT="0" distB="0" distL="0" distR="0" wp14:anchorId="62BB7EA9" wp14:editId="28E0A280">
            <wp:extent cx="3086100" cy="1828772"/>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5-17 at 8.36.10 AM (1).jpeg"/>
                    <pic:cNvPicPr/>
                  </pic:nvPicPr>
                  <pic:blipFill>
                    <a:blip r:embed="rId13">
                      <a:grayscl/>
                      <a:extLst>
                        <a:ext uri="{28A0092B-C50C-407E-A947-70E740481C1C}">
                          <a14:useLocalDpi xmlns:a14="http://schemas.microsoft.com/office/drawing/2010/main" val="0"/>
                        </a:ext>
                      </a:extLst>
                    </a:blip>
                    <a:stretch>
                      <a:fillRect/>
                    </a:stretch>
                  </pic:blipFill>
                  <pic:spPr>
                    <a:xfrm>
                      <a:off x="0" y="0"/>
                      <a:ext cx="3098929" cy="1836375"/>
                    </a:xfrm>
                    <a:prstGeom prst="rect">
                      <a:avLst/>
                    </a:prstGeom>
                    <a:ln>
                      <a:solidFill>
                        <a:schemeClr val="tx1"/>
                      </a:solidFill>
                    </a:ln>
                  </pic:spPr>
                </pic:pic>
              </a:graphicData>
            </a:graphic>
          </wp:inline>
        </w:drawing>
      </w:r>
    </w:p>
    <w:p w14:paraId="08DA3199" w14:textId="0DA624CE" w:rsidR="00C62B70" w:rsidRDefault="00E31CBD" w:rsidP="00C62B70">
      <w:pPr>
        <w:ind w:left="202" w:hanging="202"/>
        <w:jc w:val="center"/>
        <w:rPr>
          <w:noProof/>
          <w:sz w:val="16"/>
          <w:szCs w:val="16"/>
        </w:rPr>
      </w:pPr>
      <w:r>
        <w:rPr>
          <w:noProof/>
          <w:sz w:val="16"/>
          <w:szCs w:val="16"/>
        </w:rPr>
        <w:t xml:space="preserve">Figure 4: </w:t>
      </w:r>
      <w:r w:rsidR="00C62B70" w:rsidRPr="00DA2118">
        <w:rPr>
          <w:noProof/>
          <w:sz w:val="16"/>
          <w:szCs w:val="16"/>
        </w:rPr>
        <w:t>I</w:t>
      </w:r>
      <w:r w:rsidR="00C62B70">
        <w:rPr>
          <w:noProof/>
          <w:sz w:val="16"/>
          <w:szCs w:val="16"/>
        </w:rPr>
        <w:t>nterface of Method Dashboard</w:t>
      </w:r>
    </w:p>
    <w:p w14:paraId="534C6A4A" w14:textId="12C376FD" w:rsidR="00C62B70" w:rsidRDefault="00C62B70" w:rsidP="00EB57DD"/>
    <w:p w14:paraId="6FB87756" w14:textId="0F3B247A" w:rsidR="00C62B70" w:rsidRDefault="00C62B70" w:rsidP="00B96DE5">
      <w:pPr>
        <w:pStyle w:val="Heading3"/>
        <w:numPr>
          <w:ilvl w:val="2"/>
          <w:numId w:val="43"/>
        </w:numPr>
      </w:pPr>
      <w:r w:rsidRPr="00C62B70">
        <w:t>Calculate Program Complexity Due to the Inheritance Factor.</w:t>
      </w:r>
    </w:p>
    <w:p w14:paraId="4AD0152F" w14:textId="77777777" w:rsidR="00C62B70" w:rsidRDefault="00C62B70" w:rsidP="00034BE3">
      <w:pPr>
        <w:jc w:val="both"/>
      </w:pPr>
      <w:r>
        <w:t xml:space="preserve">Inheritance in Java is an instrument where one object secures all the properties and practices of a parent object. </w:t>
      </w:r>
    </w:p>
    <w:p w14:paraId="2BC987CA" w14:textId="77777777" w:rsidR="00C62B70" w:rsidRDefault="00C62B70" w:rsidP="00034BE3">
      <w:pPr>
        <w:jc w:val="both"/>
      </w:pPr>
    </w:p>
    <w:p w14:paraId="6D6B1072" w14:textId="77777777" w:rsidR="00C62B70" w:rsidRDefault="00C62B70" w:rsidP="00034BE3">
      <w:pPr>
        <w:jc w:val="both"/>
      </w:pPr>
      <w:r>
        <w:t>The key point in Java is that we can make new classes that are based after existing classes. At the point when we acquire from a current class, we can reuse techniques and fields of the parent class. Additionally, we can include new strategies and fields in your present class too.</w:t>
      </w:r>
    </w:p>
    <w:p w14:paraId="3F62CADE" w14:textId="77777777" w:rsidR="00C62B70" w:rsidRDefault="00C62B70" w:rsidP="00034BE3">
      <w:pPr>
        <w:jc w:val="both"/>
      </w:pPr>
      <w:r>
        <w:t>There have few terms used in inheritance as;</w:t>
      </w:r>
    </w:p>
    <w:p w14:paraId="4C0D7E64" w14:textId="77777777" w:rsidR="00C62B70" w:rsidRDefault="00C62B70" w:rsidP="00034BE3">
      <w:pPr>
        <w:ind w:firstLine="202"/>
        <w:jc w:val="both"/>
      </w:pPr>
      <w:r>
        <w:t>•</w:t>
      </w:r>
      <w:r>
        <w:tab/>
        <w:t>Class.</w:t>
      </w:r>
    </w:p>
    <w:p w14:paraId="3CB690B4" w14:textId="77777777" w:rsidR="00C62B70" w:rsidRDefault="00C62B70" w:rsidP="00034BE3">
      <w:pPr>
        <w:ind w:firstLine="202"/>
        <w:jc w:val="both"/>
      </w:pPr>
      <w:r>
        <w:t>•</w:t>
      </w:r>
      <w:r>
        <w:tab/>
        <w:t>Subclass.</w:t>
      </w:r>
    </w:p>
    <w:p w14:paraId="42DA2314" w14:textId="77777777" w:rsidR="00C62B70" w:rsidRDefault="00C62B70" w:rsidP="00034BE3">
      <w:pPr>
        <w:ind w:firstLine="202"/>
        <w:jc w:val="both"/>
      </w:pPr>
      <w:r>
        <w:t>•</w:t>
      </w:r>
      <w:r>
        <w:tab/>
        <w:t>Superclass.</w:t>
      </w:r>
    </w:p>
    <w:p w14:paraId="0E7440E0" w14:textId="1EC9B294" w:rsidR="00C62B70" w:rsidRDefault="00C62B70" w:rsidP="00034BE3">
      <w:pPr>
        <w:ind w:firstLine="202"/>
        <w:jc w:val="both"/>
      </w:pPr>
      <w:r>
        <w:t>•</w:t>
      </w:r>
      <w:r>
        <w:tab/>
        <w:t>Reusability.</w:t>
      </w:r>
    </w:p>
    <w:p w14:paraId="3AD48D31" w14:textId="1E6ED75F" w:rsidR="00C62B70" w:rsidRDefault="00C62B70" w:rsidP="00C62B70">
      <w:pPr>
        <w:ind w:firstLine="202"/>
      </w:pPr>
      <w:r>
        <w:rPr>
          <w:noProof/>
        </w:rPr>
        <w:drawing>
          <wp:inline distT="0" distB="0" distL="0" distR="0" wp14:anchorId="20BE40C8" wp14:editId="207E6179">
            <wp:extent cx="3017520" cy="1874597"/>
            <wp:effectExtent l="19050" t="19050" r="1143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0).png"/>
                    <pic:cNvPicPr/>
                  </pic:nvPicPr>
                  <pic:blipFill rotWithShape="1">
                    <a:blip r:embed="rId14">
                      <a:grayscl/>
                      <a:extLst>
                        <a:ext uri="{28A0092B-C50C-407E-A947-70E740481C1C}">
                          <a14:useLocalDpi xmlns:a14="http://schemas.microsoft.com/office/drawing/2010/main" val="0"/>
                        </a:ext>
                      </a:extLst>
                    </a:blip>
                    <a:srcRect b="16098"/>
                    <a:stretch/>
                  </pic:blipFill>
                  <pic:spPr bwMode="auto">
                    <a:xfrm>
                      <a:off x="0" y="0"/>
                      <a:ext cx="3024582" cy="18789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492417" w14:textId="7A5AFB3A" w:rsidR="00C62B70" w:rsidRDefault="00E31CBD" w:rsidP="00034BE3">
      <w:pPr>
        <w:ind w:firstLine="202"/>
        <w:jc w:val="center"/>
      </w:pPr>
      <w:r>
        <w:rPr>
          <w:noProof/>
          <w:sz w:val="16"/>
          <w:szCs w:val="16"/>
        </w:rPr>
        <w:t xml:space="preserve">Figure 5: </w:t>
      </w:r>
      <w:r w:rsidR="00034BE3" w:rsidRPr="00DA2118">
        <w:rPr>
          <w:noProof/>
          <w:sz w:val="16"/>
          <w:szCs w:val="16"/>
        </w:rPr>
        <w:t>I</w:t>
      </w:r>
      <w:r w:rsidR="00034BE3">
        <w:rPr>
          <w:noProof/>
          <w:sz w:val="16"/>
          <w:szCs w:val="16"/>
        </w:rPr>
        <w:t>nterface of Inheritance Dashboard</w:t>
      </w:r>
    </w:p>
    <w:p w14:paraId="71E3258C" w14:textId="77777777" w:rsidR="00034BE3" w:rsidRDefault="00034BE3" w:rsidP="00034BE3">
      <w:pPr>
        <w:ind w:firstLine="202"/>
        <w:jc w:val="center"/>
      </w:pPr>
    </w:p>
    <w:p w14:paraId="703B022F" w14:textId="60043DAF" w:rsidR="00C62B70" w:rsidRDefault="00C62B70" w:rsidP="00034BE3">
      <w:pPr>
        <w:ind w:firstLine="202"/>
        <w:jc w:val="both"/>
      </w:pPr>
      <w:r w:rsidRPr="00C62B70">
        <w:t>The inheritance complexity of a program statement which belongs to a class is same as the weight assigned for that class due to its inheritance pattern</w:t>
      </w:r>
      <w:r w:rsidR="00034BE3">
        <w:t>.</w:t>
      </w:r>
    </w:p>
    <w:p w14:paraId="1DBF4A81" w14:textId="64FE8CA4" w:rsidR="00034BE3" w:rsidRDefault="00034BE3" w:rsidP="00034BE3">
      <w:pPr>
        <w:ind w:firstLine="202"/>
        <w:jc w:val="both"/>
      </w:pPr>
      <w:r>
        <w:t xml:space="preserve">Then </w:t>
      </w:r>
      <w:r w:rsidRPr="00034BE3">
        <w:t>user can browse the file that containing code to calculate the inheritance by clicking browse button and after upload it.</w:t>
      </w:r>
    </w:p>
    <w:p w14:paraId="14666452" w14:textId="355F76AB" w:rsidR="00034BE3" w:rsidRDefault="00034BE3" w:rsidP="00034BE3">
      <w:r>
        <w:rPr>
          <w:noProof/>
        </w:rPr>
        <w:lastRenderedPageBreak/>
        <w:drawing>
          <wp:inline distT="0" distB="0" distL="0" distR="0" wp14:anchorId="3A43643F" wp14:editId="37DDF2A0">
            <wp:extent cx="3030673" cy="1965960"/>
            <wp:effectExtent l="19050" t="19050" r="1778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1).png"/>
                    <pic:cNvPicPr/>
                  </pic:nvPicPr>
                  <pic:blipFill>
                    <a:blip r:embed="rId15">
                      <a:grayscl/>
                      <a:extLst>
                        <a:ext uri="{28A0092B-C50C-407E-A947-70E740481C1C}">
                          <a14:useLocalDpi xmlns:a14="http://schemas.microsoft.com/office/drawing/2010/main" val="0"/>
                        </a:ext>
                      </a:extLst>
                    </a:blip>
                    <a:stretch>
                      <a:fillRect/>
                    </a:stretch>
                  </pic:blipFill>
                  <pic:spPr>
                    <a:xfrm>
                      <a:off x="0" y="0"/>
                      <a:ext cx="3041407" cy="1972923"/>
                    </a:xfrm>
                    <a:prstGeom prst="rect">
                      <a:avLst/>
                    </a:prstGeom>
                    <a:ln>
                      <a:solidFill>
                        <a:schemeClr val="tx1"/>
                      </a:solidFill>
                    </a:ln>
                  </pic:spPr>
                </pic:pic>
              </a:graphicData>
            </a:graphic>
          </wp:inline>
        </w:drawing>
      </w:r>
    </w:p>
    <w:p w14:paraId="2A584BD3" w14:textId="62F1C149" w:rsidR="00034BE3" w:rsidRDefault="00E31CBD" w:rsidP="00034BE3">
      <w:pPr>
        <w:jc w:val="center"/>
        <w:rPr>
          <w:noProof/>
          <w:sz w:val="16"/>
          <w:szCs w:val="16"/>
        </w:rPr>
      </w:pPr>
      <w:r>
        <w:rPr>
          <w:noProof/>
          <w:sz w:val="16"/>
          <w:szCs w:val="16"/>
        </w:rPr>
        <w:t xml:space="preserve">Fugure 6: </w:t>
      </w:r>
      <w:r w:rsidR="00034BE3" w:rsidRPr="00DA2118">
        <w:rPr>
          <w:noProof/>
          <w:sz w:val="16"/>
          <w:szCs w:val="16"/>
        </w:rPr>
        <w:t>I</w:t>
      </w:r>
      <w:r w:rsidR="00034BE3">
        <w:rPr>
          <w:noProof/>
          <w:sz w:val="16"/>
          <w:szCs w:val="16"/>
        </w:rPr>
        <w:t>nterface of Inheritance File Browse</w:t>
      </w:r>
    </w:p>
    <w:p w14:paraId="6DAEBC07" w14:textId="1A225826" w:rsidR="00034BE3" w:rsidRDefault="00034BE3" w:rsidP="00034BE3">
      <w:pPr>
        <w:jc w:val="center"/>
        <w:rPr>
          <w:noProof/>
          <w:sz w:val="16"/>
          <w:szCs w:val="16"/>
        </w:rPr>
      </w:pPr>
    </w:p>
    <w:p w14:paraId="329C56D6" w14:textId="6E575C42" w:rsidR="00034BE3" w:rsidRDefault="00034BE3" w:rsidP="00034BE3">
      <w:r>
        <w:rPr>
          <w:noProof/>
        </w:rPr>
        <w:drawing>
          <wp:inline distT="0" distB="0" distL="0" distR="0" wp14:anchorId="10B6508D" wp14:editId="4489D1C9">
            <wp:extent cx="3086100" cy="2159602"/>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103093" cy="2171493"/>
                    </a:xfrm>
                    <a:prstGeom prst="rect">
                      <a:avLst/>
                    </a:prstGeom>
                    <a:noFill/>
                    <a:ln>
                      <a:solidFill>
                        <a:schemeClr val="tx1"/>
                      </a:solidFill>
                    </a:ln>
                  </pic:spPr>
                </pic:pic>
              </a:graphicData>
            </a:graphic>
          </wp:inline>
        </w:drawing>
      </w:r>
    </w:p>
    <w:p w14:paraId="287B35F5" w14:textId="2F72F3C9" w:rsidR="00034BE3" w:rsidRDefault="00E31CBD" w:rsidP="00034BE3">
      <w:pPr>
        <w:jc w:val="center"/>
        <w:rPr>
          <w:noProof/>
          <w:sz w:val="16"/>
          <w:szCs w:val="16"/>
        </w:rPr>
      </w:pPr>
      <w:r>
        <w:rPr>
          <w:noProof/>
          <w:sz w:val="16"/>
          <w:szCs w:val="16"/>
        </w:rPr>
        <w:t xml:space="preserve">Figure 7: </w:t>
      </w:r>
      <w:r w:rsidR="00034BE3" w:rsidRPr="00DA2118">
        <w:rPr>
          <w:noProof/>
          <w:sz w:val="16"/>
          <w:szCs w:val="16"/>
        </w:rPr>
        <w:t>I</w:t>
      </w:r>
      <w:r w:rsidR="00034BE3">
        <w:rPr>
          <w:noProof/>
          <w:sz w:val="16"/>
          <w:szCs w:val="16"/>
        </w:rPr>
        <w:t>nterface of Inheritance Output</w:t>
      </w:r>
    </w:p>
    <w:p w14:paraId="1A54B987" w14:textId="26FF19C0" w:rsidR="00034BE3" w:rsidRDefault="00034BE3" w:rsidP="00034BE3">
      <w:pPr>
        <w:jc w:val="center"/>
        <w:rPr>
          <w:noProof/>
          <w:sz w:val="16"/>
          <w:szCs w:val="16"/>
        </w:rPr>
      </w:pPr>
    </w:p>
    <w:p w14:paraId="238BA0BC" w14:textId="298FE46C" w:rsidR="00034BE3" w:rsidRDefault="00034BE3" w:rsidP="00034BE3">
      <w:pPr>
        <w:jc w:val="both"/>
      </w:pPr>
      <w:r w:rsidRPr="00034BE3">
        <w:t>After upload successful, when clicking analyze button it returns the result of code complexity due to the inheritance.</w:t>
      </w:r>
    </w:p>
    <w:p w14:paraId="103AC639" w14:textId="564EE40F" w:rsidR="00034BE3" w:rsidRDefault="00034BE3" w:rsidP="00034BE3">
      <w:pPr>
        <w:jc w:val="both"/>
      </w:pPr>
    </w:p>
    <w:p w14:paraId="2B90009F" w14:textId="0CFFD0BE" w:rsidR="00034BE3" w:rsidRDefault="00034BE3" w:rsidP="00B96DE5">
      <w:pPr>
        <w:pStyle w:val="Heading3"/>
        <w:numPr>
          <w:ilvl w:val="2"/>
          <w:numId w:val="43"/>
        </w:numPr>
        <w:jc w:val="both"/>
      </w:pPr>
      <w:r w:rsidRPr="00034BE3">
        <w:t>Calculate Program Complexity Due to the Coupling Factor</w:t>
      </w:r>
    </w:p>
    <w:p w14:paraId="5B346E0A" w14:textId="77777777" w:rsidR="00034BE3" w:rsidRDefault="00034BE3" w:rsidP="00034BE3">
      <w:pPr>
        <w:ind w:firstLine="202"/>
        <w:jc w:val="both"/>
      </w:pPr>
      <w:r>
        <w:t>In software engineering, coupling is viewed as how much each program module depends on different modules, and is additionally the term used to portray associating at least two frameworks.</w:t>
      </w:r>
    </w:p>
    <w:p w14:paraId="4CF7D3F4" w14:textId="30CD82DE" w:rsidR="00034BE3" w:rsidRDefault="00034BE3" w:rsidP="00034BE3">
      <w:pPr>
        <w:ind w:firstLine="202"/>
        <w:jc w:val="both"/>
      </w:pPr>
      <w:r>
        <w:t>In programming, coupling plays a main role due to the fact that it is able to test in a higher way. Since the code won’t depending on different objects, it makes us ease to write down the unit tests and so on.</w:t>
      </w:r>
    </w:p>
    <w:p w14:paraId="269AE908" w14:textId="3FC8C5C0" w:rsidR="00034BE3" w:rsidRDefault="00034BE3" w:rsidP="00034BE3">
      <w:r>
        <w:rPr>
          <w:noProof/>
        </w:rPr>
        <w:drawing>
          <wp:inline distT="0" distB="0" distL="0" distR="0" wp14:anchorId="09A3789C" wp14:editId="5932C205">
            <wp:extent cx="3086100" cy="1853295"/>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7).png"/>
                    <pic:cNvPicPr/>
                  </pic:nvPicPr>
                  <pic:blipFill>
                    <a:blip r:embed="rId17">
                      <a:grayscl/>
                      <a:extLst>
                        <a:ext uri="{28A0092B-C50C-407E-A947-70E740481C1C}">
                          <a14:useLocalDpi xmlns:a14="http://schemas.microsoft.com/office/drawing/2010/main" val="0"/>
                        </a:ext>
                      </a:extLst>
                    </a:blip>
                    <a:stretch>
                      <a:fillRect/>
                    </a:stretch>
                  </pic:blipFill>
                  <pic:spPr>
                    <a:xfrm>
                      <a:off x="0" y="0"/>
                      <a:ext cx="3098523" cy="1860755"/>
                    </a:xfrm>
                    <a:prstGeom prst="rect">
                      <a:avLst/>
                    </a:prstGeom>
                    <a:ln>
                      <a:solidFill>
                        <a:schemeClr val="tx1"/>
                      </a:solidFill>
                    </a:ln>
                  </pic:spPr>
                </pic:pic>
              </a:graphicData>
            </a:graphic>
          </wp:inline>
        </w:drawing>
      </w:r>
    </w:p>
    <w:p w14:paraId="7E2D1241" w14:textId="53EB1382" w:rsidR="00034BE3" w:rsidRDefault="00E31CBD" w:rsidP="00034BE3">
      <w:pPr>
        <w:jc w:val="center"/>
        <w:rPr>
          <w:noProof/>
          <w:sz w:val="16"/>
          <w:szCs w:val="16"/>
        </w:rPr>
      </w:pPr>
      <w:r>
        <w:rPr>
          <w:noProof/>
          <w:sz w:val="16"/>
          <w:szCs w:val="16"/>
        </w:rPr>
        <w:t xml:space="preserve">Figure 8: </w:t>
      </w:r>
      <w:r w:rsidR="00034BE3" w:rsidRPr="00DA2118">
        <w:rPr>
          <w:noProof/>
          <w:sz w:val="16"/>
          <w:szCs w:val="16"/>
        </w:rPr>
        <w:t>I</w:t>
      </w:r>
      <w:r w:rsidR="00034BE3">
        <w:rPr>
          <w:noProof/>
          <w:sz w:val="16"/>
          <w:szCs w:val="16"/>
        </w:rPr>
        <w:t xml:space="preserve">nterface of </w:t>
      </w:r>
      <w:r w:rsidR="00EB6668">
        <w:rPr>
          <w:noProof/>
          <w:sz w:val="16"/>
          <w:szCs w:val="16"/>
        </w:rPr>
        <w:t>Coupling File</w:t>
      </w:r>
      <w:r w:rsidR="00034BE3">
        <w:rPr>
          <w:noProof/>
          <w:sz w:val="16"/>
          <w:szCs w:val="16"/>
        </w:rPr>
        <w:t xml:space="preserve"> </w:t>
      </w:r>
      <w:r w:rsidR="00EB6668">
        <w:rPr>
          <w:noProof/>
          <w:sz w:val="16"/>
          <w:szCs w:val="16"/>
        </w:rPr>
        <w:t>Browse Dashboard</w:t>
      </w:r>
    </w:p>
    <w:p w14:paraId="14572D98" w14:textId="64896B72" w:rsidR="00034BE3" w:rsidRDefault="00034BE3" w:rsidP="00034BE3"/>
    <w:p w14:paraId="06EBDC0B" w14:textId="777710FD" w:rsidR="00EB6668" w:rsidRDefault="00EB6668" w:rsidP="00AD1865">
      <w:pPr>
        <w:ind w:firstLine="202"/>
        <w:jc w:val="both"/>
      </w:pPr>
      <w:r w:rsidRPr="00EB6668">
        <w:t>By the above way user can browse and upload the file to system and can save it. Then can calculate complexity due to coupling.</w:t>
      </w:r>
    </w:p>
    <w:p w14:paraId="2DD3ABE1" w14:textId="6DF98DD7" w:rsidR="00EB6668" w:rsidRDefault="00EB6668" w:rsidP="00EB6668">
      <w:r>
        <w:rPr>
          <w:noProof/>
        </w:rPr>
        <w:drawing>
          <wp:inline distT="0" distB="0" distL="0" distR="0" wp14:anchorId="456FCCDB" wp14:editId="40B3EE0B">
            <wp:extent cx="3063240" cy="1746630"/>
            <wp:effectExtent l="19050" t="19050" r="2286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7)d.png"/>
                    <pic:cNvPicPr/>
                  </pic:nvPicPr>
                  <pic:blipFill>
                    <a:blip r:embed="rId18">
                      <a:grayscl/>
                      <a:extLst>
                        <a:ext uri="{28A0092B-C50C-407E-A947-70E740481C1C}">
                          <a14:useLocalDpi xmlns:a14="http://schemas.microsoft.com/office/drawing/2010/main" val="0"/>
                        </a:ext>
                      </a:extLst>
                    </a:blip>
                    <a:stretch>
                      <a:fillRect/>
                    </a:stretch>
                  </pic:blipFill>
                  <pic:spPr>
                    <a:xfrm>
                      <a:off x="0" y="0"/>
                      <a:ext cx="3079182" cy="1755720"/>
                    </a:xfrm>
                    <a:prstGeom prst="rect">
                      <a:avLst/>
                    </a:prstGeom>
                    <a:ln>
                      <a:solidFill>
                        <a:schemeClr val="tx1"/>
                      </a:solidFill>
                    </a:ln>
                  </pic:spPr>
                </pic:pic>
              </a:graphicData>
            </a:graphic>
          </wp:inline>
        </w:drawing>
      </w:r>
    </w:p>
    <w:p w14:paraId="308A9B95" w14:textId="1E563879" w:rsidR="00EB6668" w:rsidRDefault="00E31CBD" w:rsidP="00EB6668">
      <w:pPr>
        <w:jc w:val="center"/>
        <w:rPr>
          <w:noProof/>
          <w:sz w:val="16"/>
          <w:szCs w:val="16"/>
        </w:rPr>
      </w:pPr>
      <w:r>
        <w:rPr>
          <w:noProof/>
          <w:sz w:val="16"/>
          <w:szCs w:val="16"/>
        </w:rPr>
        <w:t xml:space="preserve">Figure 9: </w:t>
      </w:r>
      <w:r w:rsidR="00EB6668" w:rsidRPr="00DA2118">
        <w:rPr>
          <w:noProof/>
          <w:sz w:val="16"/>
          <w:szCs w:val="16"/>
        </w:rPr>
        <w:t>I</w:t>
      </w:r>
      <w:r w:rsidR="00EB6668">
        <w:rPr>
          <w:noProof/>
          <w:sz w:val="16"/>
          <w:szCs w:val="16"/>
        </w:rPr>
        <w:t>nterface of Coupling Result Dashboard</w:t>
      </w:r>
    </w:p>
    <w:p w14:paraId="19C3561D" w14:textId="615957E8" w:rsidR="00EB6668" w:rsidRDefault="00EB6668" w:rsidP="00EB6668"/>
    <w:p w14:paraId="3B8E5AB0" w14:textId="1783430D" w:rsidR="00EB6668" w:rsidRDefault="00EB6668" w:rsidP="00B96DE5">
      <w:pPr>
        <w:pStyle w:val="Heading3"/>
        <w:numPr>
          <w:ilvl w:val="2"/>
          <w:numId w:val="43"/>
        </w:numPr>
      </w:pPr>
      <w:r w:rsidRPr="00EB6668">
        <w:t>Calculate Program Complexity Due to the Control Structure Factor</w:t>
      </w:r>
      <w:r>
        <w:t>.</w:t>
      </w:r>
    </w:p>
    <w:p w14:paraId="1C96EDEB" w14:textId="77777777" w:rsidR="00EB6668" w:rsidRDefault="00EB6668" w:rsidP="00AD1865">
      <w:pPr>
        <w:jc w:val="both"/>
      </w:pPr>
      <w:r>
        <w:t>A control structure resembles a square of programming that examinations factors and picks a bearing wherein to go on given parameters.</w:t>
      </w:r>
    </w:p>
    <w:p w14:paraId="65321B39" w14:textId="77777777" w:rsidR="00EB6668" w:rsidRDefault="00EB6668" w:rsidP="00AD1865">
      <w:pPr>
        <w:jc w:val="both"/>
      </w:pPr>
      <w:r>
        <w:t>In coupling, there are three main fundamental control structures.</w:t>
      </w:r>
    </w:p>
    <w:p w14:paraId="4E4B4527" w14:textId="77777777" w:rsidR="00EB6668" w:rsidRDefault="00EB6668" w:rsidP="00AD1865">
      <w:pPr>
        <w:ind w:firstLine="202"/>
        <w:jc w:val="both"/>
      </w:pPr>
      <w:r>
        <w:t>a)</w:t>
      </w:r>
      <w:r>
        <w:tab/>
        <w:t>Sequence control structure</w:t>
      </w:r>
    </w:p>
    <w:p w14:paraId="38A8D524" w14:textId="77777777" w:rsidR="00EB6668" w:rsidRDefault="00EB6668" w:rsidP="00AD1865">
      <w:pPr>
        <w:ind w:firstLine="202"/>
        <w:jc w:val="both"/>
      </w:pPr>
      <w:r>
        <w:t>b)</w:t>
      </w:r>
      <w:r>
        <w:tab/>
        <w:t>Decision control structure.</w:t>
      </w:r>
    </w:p>
    <w:p w14:paraId="4005961A" w14:textId="77777777" w:rsidR="00EB6668" w:rsidRDefault="00EB6668" w:rsidP="00AD1865">
      <w:pPr>
        <w:ind w:firstLine="202"/>
        <w:jc w:val="both"/>
      </w:pPr>
      <w:r>
        <w:t>c)</w:t>
      </w:r>
      <w:r>
        <w:tab/>
        <w:t>Loop control structure</w:t>
      </w:r>
    </w:p>
    <w:p w14:paraId="21B01614" w14:textId="04A2FE8A" w:rsidR="00EB6668" w:rsidRDefault="00EB6668" w:rsidP="00AD1865">
      <w:pPr>
        <w:jc w:val="both"/>
      </w:pPr>
      <w:r>
        <w:t>For control structures which includes ‘for’, ‘while’, or ‘do-while loops which are known as iterative control structures.</w:t>
      </w:r>
    </w:p>
    <w:p w14:paraId="7C0BA4E8" w14:textId="3D8144C7" w:rsidR="00EB6668" w:rsidRDefault="00EB6668" w:rsidP="00EB6668">
      <w:r>
        <w:rPr>
          <w:noProof/>
        </w:rPr>
        <w:drawing>
          <wp:inline distT="0" distB="0" distL="0" distR="0" wp14:anchorId="04866C70" wp14:editId="2C3A9DEB">
            <wp:extent cx="2996669" cy="1767840"/>
            <wp:effectExtent l="19050" t="19050" r="1333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5-16 at 7.46.53 PM.jpeg"/>
                    <pic:cNvPicPr/>
                  </pic:nvPicPr>
                  <pic:blipFill>
                    <a:blip r:embed="rId19">
                      <a:grayscl/>
                      <a:extLst>
                        <a:ext uri="{28A0092B-C50C-407E-A947-70E740481C1C}">
                          <a14:useLocalDpi xmlns:a14="http://schemas.microsoft.com/office/drawing/2010/main" val="0"/>
                        </a:ext>
                      </a:extLst>
                    </a:blip>
                    <a:stretch>
                      <a:fillRect/>
                    </a:stretch>
                  </pic:blipFill>
                  <pic:spPr>
                    <a:xfrm>
                      <a:off x="0" y="0"/>
                      <a:ext cx="3001522" cy="1770703"/>
                    </a:xfrm>
                    <a:prstGeom prst="rect">
                      <a:avLst/>
                    </a:prstGeom>
                    <a:ln>
                      <a:solidFill>
                        <a:schemeClr val="tx1"/>
                      </a:solidFill>
                    </a:ln>
                  </pic:spPr>
                </pic:pic>
              </a:graphicData>
            </a:graphic>
          </wp:inline>
        </w:drawing>
      </w:r>
    </w:p>
    <w:p w14:paraId="65D0DAB5" w14:textId="006DD661" w:rsidR="00EB6668" w:rsidRDefault="00E31CBD" w:rsidP="00EB6668">
      <w:pPr>
        <w:jc w:val="center"/>
        <w:rPr>
          <w:noProof/>
          <w:sz w:val="16"/>
          <w:szCs w:val="16"/>
        </w:rPr>
      </w:pPr>
      <w:r>
        <w:rPr>
          <w:noProof/>
          <w:sz w:val="16"/>
          <w:szCs w:val="16"/>
        </w:rPr>
        <w:t xml:space="preserve">Figure 10: </w:t>
      </w:r>
      <w:r w:rsidR="00EB6668" w:rsidRPr="00DA2118">
        <w:rPr>
          <w:noProof/>
          <w:sz w:val="16"/>
          <w:szCs w:val="16"/>
        </w:rPr>
        <w:t>I</w:t>
      </w:r>
      <w:r w:rsidR="00EB6668">
        <w:rPr>
          <w:noProof/>
          <w:sz w:val="16"/>
          <w:szCs w:val="16"/>
        </w:rPr>
        <w:t>nterface of Control Structure Dashboard</w:t>
      </w:r>
    </w:p>
    <w:p w14:paraId="65934A13" w14:textId="21B8D3F3" w:rsidR="00EB6668" w:rsidRDefault="00EB6668" w:rsidP="00EB6668"/>
    <w:p w14:paraId="21EB9E94" w14:textId="77777777" w:rsidR="00EB6668" w:rsidRDefault="00EB6668" w:rsidP="00AD1865">
      <w:pPr>
        <w:jc w:val="both"/>
      </w:pPr>
      <w:r>
        <w:t xml:space="preserve">In calculating complexity due to control structure can upload file by browse and it analyze by the system. After it prints the result. </w:t>
      </w:r>
    </w:p>
    <w:p w14:paraId="672F54A7" w14:textId="77777777" w:rsidR="00EB6668" w:rsidRDefault="00EB6668" w:rsidP="00AD1865">
      <w:pPr>
        <w:jc w:val="both"/>
      </w:pPr>
      <w:r>
        <w:t xml:space="preserve">As the above the entire complexity of </w:t>
      </w:r>
      <w:proofErr w:type="spellStart"/>
      <w:proofErr w:type="gramStart"/>
      <w:r>
        <w:t>a</w:t>
      </w:r>
      <w:proofErr w:type="spellEnd"/>
      <w:proofErr w:type="gramEnd"/>
      <w:r>
        <w:t xml:space="preserve"> application additionally be measured with the aid of including all the factors which are;</w:t>
      </w:r>
    </w:p>
    <w:p w14:paraId="1DCF700C" w14:textId="77777777" w:rsidR="00EB6668" w:rsidRDefault="00EB6668" w:rsidP="00AD1865">
      <w:pPr>
        <w:ind w:firstLine="202"/>
        <w:jc w:val="both"/>
      </w:pPr>
      <w:r>
        <w:t></w:t>
      </w:r>
      <w:r>
        <w:tab/>
        <w:t>Size.</w:t>
      </w:r>
    </w:p>
    <w:p w14:paraId="3A0A4CFC" w14:textId="77777777" w:rsidR="00EB6668" w:rsidRDefault="00EB6668" w:rsidP="00AD1865">
      <w:pPr>
        <w:ind w:firstLine="202"/>
        <w:jc w:val="both"/>
      </w:pPr>
      <w:r>
        <w:t></w:t>
      </w:r>
      <w:r>
        <w:tab/>
        <w:t>Variable.</w:t>
      </w:r>
    </w:p>
    <w:p w14:paraId="3838241B" w14:textId="77777777" w:rsidR="00EB6668" w:rsidRDefault="00EB6668" w:rsidP="00AD1865">
      <w:pPr>
        <w:ind w:firstLine="202"/>
        <w:jc w:val="both"/>
      </w:pPr>
      <w:r>
        <w:t></w:t>
      </w:r>
      <w:r>
        <w:tab/>
        <w:t>Method.</w:t>
      </w:r>
    </w:p>
    <w:p w14:paraId="5CCE015D" w14:textId="77777777" w:rsidR="00EB6668" w:rsidRDefault="00EB6668" w:rsidP="00AD1865">
      <w:pPr>
        <w:ind w:firstLine="202"/>
        <w:jc w:val="both"/>
      </w:pPr>
      <w:r>
        <w:t></w:t>
      </w:r>
      <w:r>
        <w:tab/>
        <w:t>Inheritance.</w:t>
      </w:r>
    </w:p>
    <w:p w14:paraId="661739A7" w14:textId="77777777" w:rsidR="00EB6668" w:rsidRDefault="00EB6668" w:rsidP="00AD1865">
      <w:pPr>
        <w:ind w:firstLine="202"/>
        <w:jc w:val="both"/>
      </w:pPr>
      <w:r>
        <w:t></w:t>
      </w:r>
      <w:r>
        <w:tab/>
        <w:t>Coupling.</w:t>
      </w:r>
    </w:p>
    <w:p w14:paraId="240BB8F3" w14:textId="77777777" w:rsidR="00EB6668" w:rsidRDefault="00EB6668" w:rsidP="00AD1865">
      <w:pPr>
        <w:ind w:firstLine="202"/>
        <w:jc w:val="both"/>
      </w:pPr>
      <w:r>
        <w:t></w:t>
      </w:r>
      <w:r>
        <w:tab/>
        <w:t>Control Structure</w:t>
      </w:r>
    </w:p>
    <w:p w14:paraId="4AA7C953" w14:textId="73820503" w:rsidR="00EB6668" w:rsidRDefault="00EB6668" w:rsidP="00AD1865">
      <w:pPr>
        <w:jc w:val="both"/>
      </w:pPr>
      <w:r>
        <w:t>After developing the desktop application, the user is able to check the complexity of the desired program statement.</w:t>
      </w:r>
    </w:p>
    <w:p w14:paraId="166D66CF" w14:textId="55069DFC" w:rsidR="00B96DE5" w:rsidRPr="00B96DE5" w:rsidRDefault="00B96DE5" w:rsidP="00B96DE5">
      <w:pPr>
        <w:pStyle w:val="Heading2"/>
        <w:numPr>
          <w:ilvl w:val="1"/>
          <w:numId w:val="42"/>
        </w:numPr>
      </w:pPr>
      <w:r w:rsidRPr="00B96DE5">
        <w:lastRenderedPageBreak/>
        <w:t>Front-end Flow</w:t>
      </w:r>
      <w:r>
        <w:t>.</w:t>
      </w:r>
    </w:p>
    <w:p w14:paraId="5E0738AD" w14:textId="222E1228" w:rsidR="00B96DE5" w:rsidRDefault="00B96DE5" w:rsidP="00B96DE5">
      <w:pPr>
        <w:pStyle w:val="Heading3"/>
        <w:numPr>
          <w:ilvl w:val="2"/>
          <w:numId w:val="42"/>
        </w:numPr>
      </w:pPr>
      <w:r w:rsidRPr="00B96DE5">
        <w:t>Select a File</w:t>
      </w:r>
      <w:r>
        <w:t>.</w:t>
      </w:r>
    </w:p>
    <w:p w14:paraId="5312789B" w14:textId="61F4C465" w:rsidR="00B96DE5" w:rsidRDefault="00B96DE5" w:rsidP="00B96DE5">
      <w:r>
        <w:rPr>
          <w:noProof/>
        </w:rPr>
        <w:drawing>
          <wp:inline distT="0" distB="0" distL="0" distR="0" wp14:anchorId="3231A6BB" wp14:editId="74597F68">
            <wp:extent cx="2804160" cy="6927686"/>
            <wp:effectExtent l="19050" t="19050" r="1524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ocument.jpg"/>
                    <pic:cNvPicPr/>
                  </pic:nvPicPr>
                  <pic:blipFill>
                    <a:blip r:embed="rId20" cstate="print">
                      <a:grayscl/>
                      <a:extLst>
                        <a:ext uri="{28A0092B-C50C-407E-A947-70E740481C1C}">
                          <a14:useLocalDpi xmlns:a14="http://schemas.microsoft.com/office/drawing/2010/main" val="0"/>
                        </a:ext>
                      </a:extLst>
                    </a:blip>
                    <a:stretch>
                      <a:fillRect/>
                    </a:stretch>
                  </pic:blipFill>
                  <pic:spPr>
                    <a:xfrm>
                      <a:off x="0" y="0"/>
                      <a:ext cx="2807068" cy="6934870"/>
                    </a:xfrm>
                    <a:prstGeom prst="rect">
                      <a:avLst/>
                    </a:prstGeom>
                    <a:ln>
                      <a:solidFill>
                        <a:schemeClr val="tx1"/>
                      </a:solidFill>
                    </a:ln>
                  </pic:spPr>
                </pic:pic>
              </a:graphicData>
            </a:graphic>
          </wp:inline>
        </w:drawing>
      </w:r>
    </w:p>
    <w:p w14:paraId="061F3687" w14:textId="389119D5" w:rsidR="00B96DE5" w:rsidRDefault="00E31CBD" w:rsidP="00B96DE5">
      <w:pPr>
        <w:jc w:val="center"/>
        <w:rPr>
          <w:noProof/>
          <w:sz w:val="16"/>
          <w:szCs w:val="16"/>
        </w:rPr>
      </w:pPr>
      <w:r>
        <w:rPr>
          <w:noProof/>
          <w:sz w:val="16"/>
          <w:szCs w:val="16"/>
        </w:rPr>
        <w:t xml:space="preserve">Figure 11: </w:t>
      </w:r>
      <w:r w:rsidR="00B96DE5">
        <w:rPr>
          <w:noProof/>
          <w:sz w:val="16"/>
          <w:szCs w:val="16"/>
        </w:rPr>
        <w:t>File Select Flow Chart</w:t>
      </w:r>
    </w:p>
    <w:p w14:paraId="5A729134" w14:textId="578B17A6" w:rsidR="00B96DE5" w:rsidRPr="00B96DE5" w:rsidRDefault="00B96DE5" w:rsidP="00B96DE5">
      <w:pPr>
        <w:jc w:val="center"/>
      </w:pPr>
    </w:p>
    <w:p w14:paraId="320CB875" w14:textId="7521D4A0" w:rsidR="00EB6668" w:rsidRDefault="00B96DE5" w:rsidP="00AD1865">
      <w:pPr>
        <w:ind w:firstLine="202"/>
        <w:jc w:val="both"/>
      </w:pPr>
      <w:r w:rsidRPr="00B96DE5">
        <w:t>When selecting file and upload it. If it occur any issue, it display error and want to re-upload. When upload complete it has been save to the database also can select it via database and can retrieve file from database to Program Complexity Calculator.</w:t>
      </w:r>
    </w:p>
    <w:p w14:paraId="2DE700BA" w14:textId="682614A6" w:rsidR="00B96DE5" w:rsidRDefault="00B96DE5" w:rsidP="00B96DE5">
      <w:pPr>
        <w:ind w:firstLine="202"/>
      </w:pPr>
    </w:p>
    <w:p w14:paraId="17F30DCE" w14:textId="3A81B561" w:rsidR="00B96DE5" w:rsidRDefault="00B96DE5" w:rsidP="00B96DE5">
      <w:pPr>
        <w:pStyle w:val="Heading3"/>
        <w:numPr>
          <w:ilvl w:val="2"/>
          <w:numId w:val="42"/>
        </w:numPr>
      </w:pPr>
      <w:r w:rsidRPr="00B96DE5">
        <w:t>Modification of Allocated Weights</w:t>
      </w:r>
      <w:r>
        <w:t>.</w:t>
      </w:r>
    </w:p>
    <w:p w14:paraId="1D182175" w14:textId="5C088C7E" w:rsidR="00B96DE5" w:rsidRDefault="00B96DE5" w:rsidP="00B96DE5">
      <w:r>
        <w:rPr>
          <w:noProof/>
        </w:rPr>
        <w:drawing>
          <wp:inline distT="0" distB="0" distL="0" distR="0" wp14:anchorId="2FC701D8" wp14:editId="042B1BEF">
            <wp:extent cx="3002280" cy="6977608"/>
            <wp:effectExtent l="19050" t="19050" r="2667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ocument22.jpg"/>
                    <pic:cNvPicPr/>
                  </pic:nvPicPr>
                  <pic:blipFill>
                    <a:blip r:embed="rId21">
                      <a:grayscl/>
                      <a:extLst>
                        <a:ext uri="{28A0092B-C50C-407E-A947-70E740481C1C}">
                          <a14:useLocalDpi xmlns:a14="http://schemas.microsoft.com/office/drawing/2010/main" val="0"/>
                        </a:ext>
                      </a:extLst>
                    </a:blip>
                    <a:stretch>
                      <a:fillRect/>
                    </a:stretch>
                  </pic:blipFill>
                  <pic:spPr>
                    <a:xfrm>
                      <a:off x="0" y="0"/>
                      <a:ext cx="3007682" cy="6990163"/>
                    </a:xfrm>
                    <a:prstGeom prst="rect">
                      <a:avLst/>
                    </a:prstGeom>
                    <a:ln>
                      <a:solidFill>
                        <a:schemeClr val="tx1"/>
                      </a:solidFill>
                    </a:ln>
                  </pic:spPr>
                </pic:pic>
              </a:graphicData>
            </a:graphic>
          </wp:inline>
        </w:drawing>
      </w:r>
    </w:p>
    <w:p w14:paraId="44E30672" w14:textId="33F6AF65" w:rsidR="00B96DE5" w:rsidRDefault="00E31CBD" w:rsidP="00B96DE5">
      <w:pPr>
        <w:jc w:val="center"/>
        <w:rPr>
          <w:noProof/>
          <w:sz w:val="16"/>
          <w:szCs w:val="16"/>
        </w:rPr>
      </w:pPr>
      <w:r>
        <w:rPr>
          <w:noProof/>
          <w:sz w:val="16"/>
          <w:szCs w:val="16"/>
        </w:rPr>
        <w:t xml:space="preserve">Figure 12: </w:t>
      </w:r>
      <w:r w:rsidR="00B96DE5">
        <w:rPr>
          <w:noProof/>
          <w:sz w:val="16"/>
          <w:szCs w:val="16"/>
        </w:rPr>
        <w:t>Modify Weights Flow Chart</w:t>
      </w:r>
    </w:p>
    <w:p w14:paraId="4F0296F0" w14:textId="4A5108E9" w:rsidR="00B96DE5" w:rsidRDefault="00B96DE5" w:rsidP="00B96DE5"/>
    <w:p w14:paraId="21CFA871" w14:textId="1B93C859" w:rsidR="00B96DE5" w:rsidRDefault="00B96DE5" w:rsidP="00AD1865">
      <w:pPr>
        <w:ind w:firstLine="202"/>
        <w:jc w:val="both"/>
      </w:pPr>
      <w:r w:rsidRPr="00B96DE5">
        <w:t>This system can modify their values of any weights. In this can select particular weights and give new values by client and save it. So then it insert to database automatically by only clicking save button.</w:t>
      </w:r>
    </w:p>
    <w:p w14:paraId="0F79C751" w14:textId="729856EC" w:rsidR="00B96DE5" w:rsidRDefault="00B96DE5" w:rsidP="00AD1865">
      <w:pPr>
        <w:ind w:firstLine="202"/>
        <w:jc w:val="both"/>
      </w:pPr>
    </w:p>
    <w:p w14:paraId="594B9677" w14:textId="5D0CAC64" w:rsidR="00B96DE5" w:rsidRDefault="00B96DE5" w:rsidP="00B96DE5">
      <w:pPr>
        <w:pStyle w:val="Heading1"/>
        <w:numPr>
          <w:ilvl w:val="0"/>
          <w:numId w:val="42"/>
        </w:numPr>
      </w:pPr>
      <w:r w:rsidRPr="00B96DE5">
        <w:lastRenderedPageBreak/>
        <w:t>Methodology</w:t>
      </w:r>
      <w:r w:rsidR="005960AD">
        <w:t>.</w:t>
      </w:r>
    </w:p>
    <w:p w14:paraId="75420247" w14:textId="7113FD00" w:rsidR="00B96DE5" w:rsidRDefault="005960AD" w:rsidP="005960AD">
      <w:pPr>
        <w:pStyle w:val="Heading2"/>
        <w:numPr>
          <w:ilvl w:val="1"/>
          <w:numId w:val="42"/>
        </w:numPr>
      </w:pPr>
      <w:r>
        <w:t>Requirements Gathering and Analyzing.</w:t>
      </w:r>
    </w:p>
    <w:p w14:paraId="2BFC35C1" w14:textId="504B32EB" w:rsidR="005960AD" w:rsidRDefault="005960AD" w:rsidP="00AD1865">
      <w:pPr>
        <w:ind w:firstLine="202"/>
        <w:jc w:val="both"/>
      </w:pPr>
      <w:r>
        <w:t>The project is a code complexity measuring tool for the CEO of CDE IT solutions company. For this project, we gathered information from the CEO. Mainly he needs to reduce the maintenance cost of the soft wares developed by the company. In here we focused about six functions. After that we categorized these six functions into four main functions. They are:</w:t>
      </w:r>
    </w:p>
    <w:p w14:paraId="05A6EB62" w14:textId="5E25A21F" w:rsidR="005960AD" w:rsidRDefault="005960AD" w:rsidP="00AD1865">
      <w:pPr>
        <w:ind w:left="202"/>
        <w:jc w:val="both"/>
      </w:pPr>
      <w:r>
        <w:t>1. Measure complexity of a program statement due to size, variables, and methods.</w:t>
      </w:r>
    </w:p>
    <w:p w14:paraId="6FA0BFE7" w14:textId="75670F26" w:rsidR="005960AD" w:rsidRDefault="005960AD" w:rsidP="00AD1865">
      <w:pPr>
        <w:ind w:left="202"/>
        <w:jc w:val="both"/>
      </w:pPr>
      <w:r>
        <w:t>2. Measure complexity of a program statement due to inheritance.</w:t>
      </w:r>
    </w:p>
    <w:p w14:paraId="04EEEEB1" w14:textId="2164BD24" w:rsidR="005960AD" w:rsidRDefault="005960AD" w:rsidP="00AD1865">
      <w:pPr>
        <w:ind w:left="202"/>
        <w:jc w:val="both"/>
      </w:pPr>
      <w:r>
        <w:t>3. Measure complexity of a program statement due to coupling.</w:t>
      </w:r>
    </w:p>
    <w:p w14:paraId="5D47B3D2" w14:textId="7EFEE3F3" w:rsidR="005960AD" w:rsidRDefault="005960AD" w:rsidP="00AD1865">
      <w:pPr>
        <w:ind w:left="202"/>
        <w:jc w:val="both"/>
      </w:pPr>
      <w:r>
        <w:t>4. Measure complexity of a program statement due to control structures.</w:t>
      </w:r>
    </w:p>
    <w:p w14:paraId="28B72E8C" w14:textId="22CA6FFC" w:rsidR="005960AD" w:rsidRPr="005960AD" w:rsidRDefault="005960AD" w:rsidP="00AD1865">
      <w:pPr>
        <w:ind w:firstLine="202"/>
        <w:jc w:val="both"/>
      </w:pPr>
      <w:r>
        <w:t>After gathering requirements we started feasibility study. After that we gained basic understanding of the client's problems.</w:t>
      </w:r>
    </w:p>
    <w:p w14:paraId="516B7E36" w14:textId="0C7613DB" w:rsidR="00B96DE5" w:rsidRDefault="005960AD" w:rsidP="00AD1865">
      <w:pPr>
        <w:pStyle w:val="Heading2"/>
        <w:numPr>
          <w:ilvl w:val="1"/>
          <w:numId w:val="42"/>
        </w:numPr>
        <w:jc w:val="both"/>
      </w:pPr>
      <w:r>
        <w:t>I</w:t>
      </w:r>
      <w:r w:rsidRPr="005960AD">
        <w:t>mplementation</w:t>
      </w:r>
      <w:r>
        <w:t>.</w:t>
      </w:r>
    </w:p>
    <w:p w14:paraId="28E47C4C" w14:textId="7EAFC9EC" w:rsidR="005960AD" w:rsidRDefault="005960AD" w:rsidP="00AD1865">
      <w:pPr>
        <w:jc w:val="both"/>
      </w:pPr>
      <w:r w:rsidRPr="005960AD">
        <w:t>For this project, we created a desktop application. We used Java for programming language. Java is a general purpose language that included class based, object oriented and abstract features</w:t>
      </w:r>
      <w:r>
        <w:t>.</w:t>
      </w:r>
    </w:p>
    <w:p w14:paraId="38E26DA7" w14:textId="57E9B069" w:rsidR="005960AD" w:rsidRDefault="005960AD" w:rsidP="005960AD"/>
    <w:p w14:paraId="0C66BAEC" w14:textId="7EC5E546" w:rsidR="005960AD" w:rsidRDefault="005960AD" w:rsidP="005960AD">
      <w:pPr>
        <w:pStyle w:val="Heading3"/>
        <w:numPr>
          <w:ilvl w:val="2"/>
          <w:numId w:val="42"/>
        </w:numPr>
      </w:pPr>
      <w:r w:rsidRPr="005960AD">
        <w:t>Measure complexity of a program statement due to size, variables, and methods</w:t>
      </w:r>
      <w:r>
        <w:t>.</w:t>
      </w:r>
      <w:r>
        <w:rPr>
          <w:noProof/>
          <w:sz w:val="32"/>
          <w:szCs w:val="32"/>
        </w:rPr>
        <w:t xml:space="preserve"> </w:t>
      </w:r>
      <w:r>
        <w:rPr>
          <w:noProof/>
          <w:sz w:val="32"/>
          <w:szCs w:val="32"/>
        </w:rPr>
        <w:drawing>
          <wp:inline distT="0" distB="0" distL="0" distR="0" wp14:anchorId="5335644F" wp14:editId="05630C49">
            <wp:extent cx="3200400" cy="1762955"/>
            <wp:effectExtent l="0" t="0" r="0" b="8890"/>
            <wp:docPr id="18" name="Picture 18" descr="C:\Users\Ishara Fernando\AppData\Local\Microsoft\Windows\INetCache\Content.Word\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ra Fernando\AppData\Local\Microsoft\Windows\INetCache\Content.Word\Screenshot (92).png"/>
                    <pic:cNvPicPr>
                      <a:picLocks noChangeAspect="1" noChangeArrowheads="1"/>
                    </pic:cNvPicPr>
                  </pic:nvPicPr>
                  <pic:blipFill>
                    <a:blip r:embed="rId22" cstate="print"/>
                    <a:srcRect/>
                    <a:stretch>
                      <a:fillRect/>
                    </a:stretch>
                  </pic:blipFill>
                  <pic:spPr bwMode="auto">
                    <a:xfrm>
                      <a:off x="0" y="0"/>
                      <a:ext cx="3200400" cy="1762955"/>
                    </a:xfrm>
                    <a:prstGeom prst="rect">
                      <a:avLst/>
                    </a:prstGeom>
                    <a:noFill/>
                    <a:ln w="9525">
                      <a:noFill/>
                      <a:miter lim="800000"/>
                      <a:headEnd/>
                      <a:tailEnd/>
                    </a:ln>
                  </pic:spPr>
                </pic:pic>
              </a:graphicData>
            </a:graphic>
          </wp:inline>
        </w:drawing>
      </w:r>
      <w:r>
        <w:rPr>
          <w:noProof/>
          <w:sz w:val="32"/>
          <w:szCs w:val="32"/>
        </w:rPr>
        <w:drawing>
          <wp:inline distT="0" distB="0" distL="0" distR="0" wp14:anchorId="7EAFA7D1" wp14:editId="0E7A4DCF">
            <wp:extent cx="3200400" cy="1760220"/>
            <wp:effectExtent l="0" t="0" r="0" b="0"/>
            <wp:docPr id="19" name="Picture 19" descr="Screensho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760220"/>
                    </a:xfrm>
                    <a:prstGeom prst="rect">
                      <a:avLst/>
                    </a:prstGeom>
                    <a:noFill/>
                    <a:ln>
                      <a:noFill/>
                    </a:ln>
                  </pic:spPr>
                </pic:pic>
              </a:graphicData>
            </a:graphic>
          </wp:inline>
        </w:drawing>
      </w:r>
    </w:p>
    <w:p w14:paraId="4AAB4FBB" w14:textId="67A0E041" w:rsidR="005960AD" w:rsidRDefault="00E31CBD" w:rsidP="005960AD">
      <w:pPr>
        <w:jc w:val="center"/>
        <w:rPr>
          <w:noProof/>
          <w:sz w:val="16"/>
          <w:szCs w:val="16"/>
        </w:rPr>
      </w:pPr>
      <w:r>
        <w:rPr>
          <w:noProof/>
          <w:sz w:val="16"/>
          <w:szCs w:val="16"/>
        </w:rPr>
        <w:t xml:space="preserve">Figure 13: </w:t>
      </w:r>
      <w:r w:rsidR="005960AD">
        <w:rPr>
          <w:noProof/>
          <w:sz w:val="16"/>
          <w:szCs w:val="16"/>
        </w:rPr>
        <w:t>Diagram of Size, Variable and Methods</w:t>
      </w:r>
    </w:p>
    <w:p w14:paraId="6B76AC7C" w14:textId="77777777" w:rsidR="005960AD" w:rsidRDefault="005960AD" w:rsidP="005960AD">
      <w:pPr>
        <w:jc w:val="center"/>
        <w:rPr>
          <w:noProof/>
          <w:sz w:val="16"/>
          <w:szCs w:val="16"/>
        </w:rPr>
      </w:pPr>
    </w:p>
    <w:p w14:paraId="1A21E5F1" w14:textId="7D643B39" w:rsidR="005960AD" w:rsidRPr="005960AD" w:rsidRDefault="005960AD" w:rsidP="005960AD">
      <w:pPr>
        <w:pStyle w:val="Heading3"/>
        <w:numPr>
          <w:ilvl w:val="2"/>
          <w:numId w:val="42"/>
        </w:numPr>
      </w:pPr>
      <w:r w:rsidRPr="005960AD">
        <w:t>Measure complexity of a program statement due to inheritance.</w:t>
      </w:r>
    </w:p>
    <w:p w14:paraId="22C0EB13" w14:textId="4B6BB88A" w:rsidR="00B96DE5" w:rsidRDefault="005960AD" w:rsidP="00B96DE5">
      <w:pPr>
        <w:ind w:firstLine="202"/>
      </w:pPr>
      <w:r>
        <w:rPr>
          <w:noProof/>
          <w:sz w:val="32"/>
          <w:szCs w:val="32"/>
        </w:rPr>
        <w:drawing>
          <wp:inline distT="0" distB="0" distL="0" distR="0" wp14:anchorId="03C9FFFF" wp14:editId="56E26FAC">
            <wp:extent cx="3200400" cy="17615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17 at 17.38.56.jpeg"/>
                    <pic:cNvPicPr/>
                  </pic:nvPicPr>
                  <pic:blipFill>
                    <a:blip r:embed="rId24">
                      <a:extLst>
                        <a:ext uri="{28A0092B-C50C-407E-A947-70E740481C1C}">
                          <a14:useLocalDpi xmlns:a14="http://schemas.microsoft.com/office/drawing/2010/main" val="0"/>
                        </a:ext>
                      </a:extLst>
                    </a:blip>
                    <a:stretch>
                      <a:fillRect/>
                    </a:stretch>
                  </pic:blipFill>
                  <pic:spPr>
                    <a:xfrm>
                      <a:off x="0" y="0"/>
                      <a:ext cx="3200400" cy="1761588"/>
                    </a:xfrm>
                    <a:prstGeom prst="rect">
                      <a:avLst/>
                    </a:prstGeom>
                  </pic:spPr>
                </pic:pic>
              </a:graphicData>
            </a:graphic>
          </wp:inline>
        </w:drawing>
      </w:r>
      <w:r>
        <w:rPr>
          <w:noProof/>
          <w:sz w:val="32"/>
          <w:szCs w:val="32"/>
        </w:rPr>
        <w:drawing>
          <wp:inline distT="0" distB="0" distL="0" distR="0" wp14:anchorId="1BABC078" wp14:editId="49FE4805">
            <wp:extent cx="3200400" cy="1588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5-17 at 17.38.55.jpeg"/>
                    <pic:cNvPicPr/>
                  </pic:nvPicPr>
                  <pic:blipFill>
                    <a:blip r:embed="rId25">
                      <a:extLst>
                        <a:ext uri="{28A0092B-C50C-407E-A947-70E740481C1C}">
                          <a14:useLocalDpi xmlns:a14="http://schemas.microsoft.com/office/drawing/2010/main" val="0"/>
                        </a:ext>
                      </a:extLst>
                    </a:blip>
                    <a:stretch>
                      <a:fillRect/>
                    </a:stretch>
                  </pic:blipFill>
                  <pic:spPr>
                    <a:xfrm>
                      <a:off x="0" y="0"/>
                      <a:ext cx="3200400" cy="1588917"/>
                    </a:xfrm>
                    <a:prstGeom prst="rect">
                      <a:avLst/>
                    </a:prstGeom>
                  </pic:spPr>
                </pic:pic>
              </a:graphicData>
            </a:graphic>
          </wp:inline>
        </w:drawing>
      </w:r>
    </w:p>
    <w:p w14:paraId="6977C4A7" w14:textId="74C59381" w:rsidR="005960AD" w:rsidRDefault="00E31CBD" w:rsidP="005960AD">
      <w:pPr>
        <w:jc w:val="center"/>
        <w:rPr>
          <w:noProof/>
          <w:sz w:val="16"/>
          <w:szCs w:val="16"/>
        </w:rPr>
      </w:pPr>
      <w:r>
        <w:rPr>
          <w:noProof/>
          <w:sz w:val="16"/>
          <w:szCs w:val="16"/>
        </w:rPr>
        <w:t xml:space="preserve">Figure 14: </w:t>
      </w:r>
      <w:r w:rsidR="005960AD">
        <w:rPr>
          <w:noProof/>
          <w:sz w:val="16"/>
          <w:szCs w:val="16"/>
        </w:rPr>
        <w:t>Diagram of Inheritance</w:t>
      </w:r>
    </w:p>
    <w:p w14:paraId="0D161D7C" w14:textId="66B3BB27" w:rsidR="005960AD" w:rsidRDefault="005960AD" w:rsidP="005960AD"/>
    <w:p w14:paraId="0B3A5DE0" w14:textId="542D1962" w:rsidR="005960AD" w:rsidRDefault="005960AD" w:rsidP="00B96DE5">
      <w:pPr>
        <w:ind w:firstLine="202"/>
      </w:pPr>
    </w:p>
    <w:p w14:paraId="613399A5" w14:textId="6058F420" w:rsidR="005960AD" w:rsidRDefault="005960AD" w:rsidP="00B96DE5">
      <w:pPr>
        <w:ind w:firstLine="202"/>
      </w:pPr>
    </w:p>
    <w:p w14:paraId="4F9A536E" w14:textId="1E1C8C9C" w:rsidR="005960AD" w:rsidRDefault="005960AD" w:rsidP="00B96DE5">
      <w:pPr>
        <w:ind w:firstLine="202"/>
      </w:pPr>
    </w:p>
    <w:p w14:paraId="484AF5D8" w14:textId="396C98EB" w:rsidR="005960AD" w:rsidRDefault="005960AD" w:rsidP="005960AD">
      <w:pPr>
        <w:pStyle w:val="Heading3"/>
        <w:numPr>
          <w:ilvl w:val="2"/>
          <w:numId w:val="42"/>
        </w:numPr>
      </w:pPr>
      <w:r w:rsidRPr="005960AD">
        <w:lastRenderedPageBreak/>
        <w:t>Measure complexity of a program statement due to coupling</w:t>
      </w:r>
      <w:r>
        <w:t>.</w:t>
      </w:r>
    </w:p>
    <w:p w14:paraId="2D70F0AD" w14:textId="76EE11BA" w:rsidR="005960AD" w:rsidRDefault="00694C78" w:rsidP="005960AD">
      <w:r>
        <w:rPr>
          <w:noProof/>
        </w:rPr>
        <mc:AlternateContent>
          <mc:Choice Requires="wps">
            <w:drawing>
              <wp:anchor distT="45720" distB="45720" distL="114300" distR="114300" simplePos="0" relativeHeight="251672064" behindDoc="1" locked="0" layoutInCell="1" allowOverlap="1" wp14:anchorId="25AD3F7D" wp14:editId="1F33E7F8">
                <wp:simplePos x="0" y="0"/>
                <wp:positionH relativeFrom="margin">
                  <wp:align>right</wp:align>
                </wp:positionH>
                <wp:positionV relativeFrom="paragraph">
                  <wp:posOffset>5537200</wp:posOffset>
                </wp:positionV>
                <wp:extent cx="3120390" cy="1404620"/>
                <wp:effectExtent l="0" t="0" r="22860" b="1397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1404620"/>
                        </a:xfrm>
                        <a:prstGeom prst="rect">
                          <a:avLst/>
                        </a:prstGeom>
                        <a:solidFill>
                          <a:srgbClr val="FFFFFF"/>
                        </a:solidFill>
                        <a:ln w="9525">
                          <a:solidFill>
                            <a:srgbClr val="000000"/>
                          </a:solidFill>
                          <a:miter lim="800000"/>
                          <a:headEnd/>
                          <a:tailEnd/>
                        </a:ln>
                      </wps:spPr>
                      <wps:txbx>
                        <w:txbxContent>
                          <w:p w14:paraId="55B65ED0" w14:textId="19AD2C21" w:rsidR="00557EA3" w:rsidRPr="00557EA3" w:rsidRDefault="00557EA3" w:rsidP="00557EA3">
                            <w:pPr>
                              <w:rPr>
                                <w:i/>
                              </w:rPr>
                            </w:pPr>
                            <w:r w:rsidRPr="00557EA3">
                              <w:rPr>
                                <w:i/>
                              </w:rPr>
                              <w:t>Complexity of program</w:t>
                            </w:r>
                            <w:r>
                              <w:rPr>
                                <w:i/>
                              </w:rPr>
                              <w:t xml:space="preserve"> due to methods</w:t>
                            </w:r>
                            <w:r w:rsidRPr="00557EA3">
                              <w:rPr>
                                <w:i/>
                              </w:rPr>
                              <w:t>.</w:t>
                            </w:r>
                          </w:p>
                          <w:p w14:paraId="506033DE" w14:textId="77777777" w:rsidR="00557EA3" w:rsidRDefault="00557EA3" w:rsidP="00557EA3"/>
                          <w:p w14:paraId="15B2B17B" w14:textId="68198E59" w:rsidR="00557EA3" w:rsidRDefault="00557EA3" w:rsidP="00557EA3">
                            <w:r w:rsidRPr="00557EA3">
                              <w:t xml:space="preserve">Cm = </w:t>
                            </w:r>
                            <w:proofErr w:type="spellStart"/>
                            <w:r w:rsidRPr="00557EA3">
                              <w:t>Wmrt</w:t>
                            </w:r>
                            <w:proofErr w:type="spellEnd"/>
                            <w:r w:rsidRPr="00557EA3">
                              <w:t xml:space="preserve"> + (</w:t>
                            </w:r>
                            <w:proofErr w:type="spellStart"/>
                            <w:r w:rsidRPr="00557EA3">
                              <w:t>Wpdtp</w:t>
                            </w:r>
                            <w:proofErr w:type="spellEnd"/>
                            <w:r w:rsidRPr="00557EA3">
                              <w:t xml:space="preserve"> * </w:t>
                            </w:r>
                            <w:proofErr w:type="spellStart"/>
                            <w:r w:rsidRPr="00557EA3">
                              <w:t>Npdtp</w:t>
                            </w:r>
                            <w:proofErr w:type="spellEnd"/>
                            <w:r w:rsidRPr="00557EA3">
                              <w:t>) + (</w:t>
                            </w:r>
                            <w:proofErr w:type="spellStart"/>
                            <w:r w:rsidRPr="00557EA3">
                              <w:t>Wcdtp</w:t>
                            </w:r>
                            <w:proofErr w:type="spellEnd"/>
                            <w:r w:rsidRPr="00557EA3">
                              <w:t xml:space="preserve"> * </w:t>
                            </w:r>
                            <w:proofErr w:type="spellStart"/>
                            <w:r w:rsidRPr="00557EA3">
                              <w:t>Ncdtp</w:t>
                            </w:r>
                            <w:proofErr w:type="spellEnd"/>
                            <w:r w:rsidRPr="00557EA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AD3F7D" id="_x0000_t202" coordsize="21600,21600" o:spt="202" path="m,l,21600r21600,l21600,xe">
                <v:stroke joinstyle="miter"/>
                <v:path gradientshapeok="t" o:connecttype="rect"/>
              </v:shapetype>
              <v:shape id="Text Box 2" o:spid="_x0000_s1026" type="#_x0000_t202" style="position:absolute;margin-left:194.5pt;margin-top:436pt;width:245.7pt;height:110.6pt;z-index:-2516444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">
                <v:textbox style="mso-fit-shape-to-text:t">
                  <w:txbxContent>
                    <w:p w14:paraId="55B65ED0" w14:textId="19AD2C21" w:rsidR="00557EA3" w:rsidRPr="00557EA3" w:rsidRDefault="00557EA3" w:rsidP="00557EA3">
                      <w:pPr>
                        <w:rPr>
                          <w:i/>
                        </w:rPr>
                      </w:pPr>
                      <w:r w:rsidRPr="00557EA3">
                        <w:rPr>
                          <w:i/>
                        </w:rPr>
                        <w:t>Complexity of program</w:t>
                      </w:r>
                      <w:r>
                        <w:rPr>
                          <w:i/>
                        </w:rPr>
                        <w:t xml:space="preserve"> due to methods</w:t>
                      </w:r>
                      <w:r w:rsidRPr="00557EA3">
                        <w:rPr>
                          <w:i/>
                        </w:rPr>
                        <w:t>.</w:t>
                      </w:r>
                    </w:p>
                    <w:p w14:paraId="506033DE" w14:textId="77777777" w:rsidR="00557EA3" w:rsidRDefault="00557EA3" w:rsidP="00557EA3"/>
                    <w:p w14:paraId="15B2B17B" w14:textId="68198E59" w:rsidR="00557EA3" w:rsidRDefault="00557EA3" w:rsidP="00557EA3">
                      <w:r w:rsidRPr="00557EA3">
                        <w:t xml:space="preserve">Cm = </w:t>
                      </w:r>
                      <w:proofErr w:type="spellStart"/>
                      <w:r w:rsidRPr="00557EA3">
                        <w:t>Wmrt</w:t>
                      </w:r>
                      <w:proofErr w:type="spellEnd"/>
                      <w:r w:rsidRPr="00557EA3">
                        <w:t xml:space="preserve"> + (</w:t>
                      </w:r>
                      <w:proofErr w:type="spellStart"/>
                      <w:r w:rsidRPr="00557EA3">
                        <w:t>Wpdtp</w:t>
                      </w:r>
                      <w:proofErr w:type="spellEnd"/>
                      <w:r w:rsidRPr="00557EA3">
                        <w:t xml:space="preserve"> * </w:t>
                      </w:r>
                      <w:proofErr w:type="spellStart"/>
                      <w:r w:rsidRPr="00557EA3">
                        <w:t>Npdtp</w:t>
                      </w:r>
                      <w:proofErr w:type="spellEnd"/>
                      <w:r w:rsidRPr="00557EA3">
                        <w:t>) + (</w:t>
                      </w:r>
                      <w:proofErr w:type="spellStart"/>
                      <w:r w:rsidRPr="00557EA3">
                        <w:t>Wcdtp</w:t>
                      </w:r>
                      <w:proofErr w:type="spellEnd"/>
                      <w:r w:rsidRPr="00557EA3">
                        <w:t xml:space="preserve"> * </w:t>
                      </w:r>
                      <w:proofErr w:type="spellStart"/>
                      <w:r w:rsidRPr="00557EA3">
                        <w:t>Ncdtp</w:t>
                      </w:r>
                      <w:proofErr w:type="spellEnd"/>
                      <w:r w:rsidRPr="00557EA3">
                        <w:t>)</w:t>
                      </w:r>
                    </w:p>
                  </w:txbxContent>
                </v:textbox>
                <w10:wrap type="topAndBottom" anchorx="margin"/>
              </v:shape>
            </w:pict>
          </mc:Fallback>
        </mc:AlternateContent>
      </w:r>
      <w:r>
        <w:rPr>
          <w:noProof/>
        </w:rPr>
        <mc:AlternateContent>
          <mc:Choice Requires="wps">
            <w:drawing>
              <wp:anchor distT="45720" distB="45720" distL="114300" distR="114300" simplePos="0" relativeHeight="251667968" behindDoc="1" locked="0" layoutInCell="1" allowOverlap="1" wp14:anchorId="7692EC35" wp14:editId="20F46EDF">
                <wp:simplePos x="0" y="0"/>
                <wp:positionH relativeFrom="margin">
                  <wp:align>right</wp:align>
                </wp:positionH>
                <wp:positionV relativeFrom="paragraph">
                  <wp:posOffset>6356350</wp:posOffset>
                </wp:positionV>
                <wp:extent cx="309562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1404620"/>
                        </a:xfrm>
                        <a:prstGeom prst="rect">
                          <a:avLst/>
                        </a:prstGeom>
                        <a:solidFill>
                          <a:srgbClr val="FFFFFF"/>
                        </a:solidFill>
                        <a:ln w="9525">
                          <a:solidFill>
                            <a:srgbClr val="000000"/>
                          </a:solidFill>
                          <a:miter lim="800000"/>
                          <a:headEnd/>
                          <a:tailEnd/>
                        </a:ln>
                      </wps:spPr>
                      <wps:txbx>
                        <w:txbxContent>
                          <w:p w14:paraId="046FB7FA" w14:textId="440CD73B" w:rsidR="00557EA3" w:rsidRPr="00557EA3" w:rsidRDefault="00557EA3" w:rsidP="00557EA3">
                            <w:pPr>
                              <w:rPr>
                                <w:i/>
                              </w:rPr>
                            </w:pPr>
                            <w:r w:rsidRPr="00557EA3">
                              <w:rPr>
                                <w:i/>
                              </w:rPr>
                              <w:t>Complexity of program due to size.</w:t>
                            </w:r>
                          </w:p>
                          <w:p w14:paraId="3BA9D052" w14:textId="06838337" w:rsidR="00557EA3" w:rsidRDefault="00557EA3" w:rsidP="00557EA3"/>
                          <w:p w14:paraId="7E4D9677" w14:textId="6E52194F" w:rsidR="00557EA3" w:rsidRDefault="00557EA3" w:rsidP="00557EA3">
                            <w:r w:rsidRPr="00557EA3">
                              <w:t>Cs = (</w:t>
                            </w:r>
                            <w:proofErr w:type="spellStart"/>
                            <w:r w:rsidRPr="00557EA3">
                              <w:t>Wkw</w:t>
                            </w:r>
                            <w:proofErr w:type="spellEnd"/>
                            <w:r w:rsidRPr="00557EA3">
                              <w:t xml:space="preserve"> * </w:t>
                            </w:r>
                            <w:proofErr w:type="spellStart"/>
                            <w:r w:rsidRPr="00557EA3">
                              <w:t>Nkw</w:t>
                            </w:r>
                            <w:proofErr w:type="spellEnd"/>
                            <w:r w:rsidRPr="00557EA3">
                              <w:t>) + (</w:t>
                            </w:r>
                            <w:proofErr w:type="spellStart"/>
                            <w:r w:rsidRPr="00557EA3">
                              <w:t>Wid</w:t>
                            </w:r>
                            <w:proofErr w:type="spellEnd"/>
                            <w:r w:rsidRPr="00557EA3">
                              <w:t xml:space="preserve"> * </w:t>
                            </w:r>
                            <w:proofErr w:type="spellStart"/>
                            <w:r w:rsidRPr="00557EA3">
                              <w:t>Nid</w:t>
                            </w:r>
                            <w:proofErr w:type="spellEnd"/>
                            <w:r w:rsidRPr="00557EA3">
                              <w:t xml:space="preserve">) + (Wop * </w:t>
                            </w:r>
                            <w:proofErr w:type="spellStart"/>
                            <w:r w:rsidRPr="00557EA3">
                              <w:t>Nop</w:t>
                            </w:r>
                            <w:proofErr w:type="spellEnd"/>
                            <w:r w:rsidRPr="00557EA3">
                              <w:t>) + (</w:t>
                            </w:r>
                            <w:proofErr w:type="spellStart"/>
                            <w:r w:rsidRPr="00557EA3">
                              <w:t>Wnv</w:t>
                            </w:r>
                            <w:proofErr w:type="spellEnd"/>
                            <w:r w:rsidRPr="00557EA3">
                              <w:t xml:space="preserve"> * </w:t>
                            </w:r>
                            <w:proofErr w:type="spellStart"/>
                            <w:r w:rsidRPr="00557EA3">
                              <w:t>Nnv</w:t>
                            </w:r>
                            <w:proofErr w:type="spellEnd"/>
                            <w:r w:rsidRPr="00557EA3">
                              <w:t>) + (</w:t>
                            </w:r>
                            <w:proofErr w:type="spellStart"/>
                            <w:r w:rsidRPr="00557EA3">
                              <w:t>Wsl</w:t>
                            </w:r>
                            <w:proofErr w:type="spellEnd"/>
                            <w:r w:rsidRPr="00557EA3">
                              <w:t xml:space="preserve"> * </w:t>
                            </w:r>
                            <w:proofErr w:type="spellStart"/>
                            <w:r w:rsidRPr="00557EA3">
                              <w:t>Nsl</w:t>
                            </w:r>
                            <w:proofErr w:type="spellEnd"/>
                            <w:r w:rsidRPr="00557EA3">
                              <w:t>)</w:t>
                            </w:r>
                          </w:p>
                          <w:p w14:paraId="5487C8AD" w14:textId="77153A6F" w:rsidR="00557EA3" w:rsidRDefault="00557EA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2EC35" id="_x0000_s1027" type="#_x0000_t202" style="position:absolute;margin-left:192.55pt;margin-top:500.5pt;width:243.75pt;height:110.6pt;z-index:-25164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">
                <v:textbox style="mso-fit-shape-to-text:t">
                  <w:txbxContent>
                    <w:p w14:paraId="046FB7FA" w14:textId="440CD73B" w:rsidR="00557EA3" w:rsidRPr="00557EA3" w:rsidRDefault="00557EA3" w:rsidP="00557EA3">
                      <w:pPr>
                        <w:rPr>
                          <w:i/>
                        </w:rPr>
                      </w:pPr>
                      <w:r w:rsidRPr="00557EA3">
                        <w:rPr>
                          <w:i/>
                        </w:rPr>
                        <w:t>Complexity of program due to size.</w:t>
                      </w:r>
                    </w:p>
                    <w:p w14:paraId="3BA9D052" w14:textId="06838337" w:rsidR="00557EA3" w:rsidRDefault="00557EA3" w:rsidP="00557EA3"/>
                    <w:p w14:paraId="7E4D9677" w14:textId="6E52194F" w:rsidR="00557EA3" w:rsidRDefault="00557EA3" w:rsidP="00557EA3">
                      <w:r w:rsidRPr="00557EA3">
                        <w:t>Cs = (</w:t>
                      </w:r>
                      <w:proofErr w:type="spellStart"/>
                      <w:r w:rsidRPr="00557EA3">
                        <w:t>Wkw</w:t>
                      </w:r>
                      <w:proofErr w:type="spellEnd"/>
                      <w:r w:rsidRPr="00557EA3">
                        <w:t xml:space="preserve"> * </w:t>
                      </w:r>
                      <w:proofErr w:type="spellStart"/>
                      <w:r w:rsidRPr="00557EA3">
                        <w:t>Nkw</w:t>
                      </w:r>
                      <w:proofErr w:type="spellEnd"/>
                      <w:r w:rsidRPr="00557EA3">
                        <w:t>) + (</w:t>
                      </w:r>
                      <w:proofErr w:type="spellStart"/>
                      <w:r w:rsidRPr="00557EA3">
                        <w:t>Wid</w:t>
                      </w:r>
                      <w:proofErr w:type="spellEnd"/>
                      <w:r w:rsidRPr="00557EA3">
                        <w:t xml:space="preserve"> * </w:t>
                      </w:r>
                      <w:proofErr w:type="spellStart"/>
                      <w:r w:rsidRPr="00557EA3">
                        <w:t>Nid</w:t>
                      </w:r>
                      <w:proofErr w:type="spellEnd"/>
                      <w:r w:rsidRPr="00557EA3">
                        <w:t xml:space="preserve">) + (Wop * </w:t>
                      </w:r>
                      <w:proofErr w:type="spellStart"/>
                      <w:r w:rsidRPr="00557EA3">
                        <w:t>Nop</w:t>
                      </w:r>
                      <w:proofErr w:type="spellEnd"/>
                      <w:r w:rsidRPr="00557EA3">
                        <w:t>) + (</w:t>
                      </w:r>
                      <w:proofErr w:type="spellStart"/>
                      <w:r w:rsidRPr="00557EA3">
                        <w:t>Wnv</w:t>
                      </w:r>
                      <w:proofErr w:type="spellEnd"/>
                      <w:r w:rsidRPr="00557EA3">
                        <w:t xml:space="preserve"> * </w:t>
                      </w:r>
                      <w:proofErr w:type="spellStart"/>
                      <w:r w:rsidRPr="00557EA3">
                        <w:t>Nnv</w:t>
                      </w:r>
                      <w:proofErr w:type="spellEnd"/>
                      <w:r w:rsidRPr="00557EA3">
                        <w:t>) + (</w:t>
                      </w:r>
                      <w:proofErr w:type="spellStart"/>
                      <w:r w:rsidRPr="00557EA3">
                        <w:t>Wsl</w:t>
                      </w:r>
                      <w:proofErr w:type="spellEnd"/>
                      <w:r w:rsidRPr="00557EA3">
                        <w:t xml:space="preserve"> * </w:t>
                      </w:r>
                      <w:proofErr w:type="spellStart"/>
                      <w:r w:rsidRPr="00557EA3">
                        <w:t>Nsl</w:t>
                      </w:r>
                      <w:proofErr w:type="spellEnd"/>
                      <w:r w:rsidRPr="00557EA3">
                        <w:t>)</w:t>
                      </w:r>
                    </w:p>
                    <w:p w14:paraId="5487C8AD" w14:textId="77153A6F" w:rsidR="00557EA3" w:rsidRDefault="00557EA3"/>
                  </w:txbxContent>
                </v:textbox>
                <w10:wrap type="topAndBottom" anchorx="margin"/>
              </v:shape>
            </w:pict>
          </mc:Fallback>
        </mc:AlternateContent>
      </w:r>
      <w:r>
        <w:rPr>
          <w:noProof/>
        </w:rPr>
        <mc:AlternateContent>
          <mc:Choice Requires="wps">
            <w:drawing>
              <wp:anchor distT="45720" distB="45720" distL="114300" distR="114300" simplePos="0" relativeHeight="251670016" behindDoc="0" locked="0" layoutInCell="1" allowOverlap="1" wp14:anchorId="1481A22B" wp14:editId="06160F96">
                <wp:simplePos x="0" y="0"/>
                <wp:positionH relativeFrom="margin">
                  <wp:align>right</wp:align>
                </wp:positionH>
                <wp:positionV relativeFrom="paragraph">
                  <wp:posOffset>4668520</wp:posOffset>
                </wp:positionV>
                <wp:extent cx="3076575" cy="1404620"/>
                <wp:effectExtent l="0" t="0" r="28575" b="1397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404620"/>
                        </a:xfrm>
                        <a:prstGeom prst="rect">
                          <a:avLst/>
                        </a:prstGeom>
                        <a:solidFill>
                          <a:srgbClr val="FFFFFF"/>
                        </a:solidFill>
                        <a:ln w="9525">
                          <a:solidFill>
                            <a:srgbClr val="000000"/>
                          </a:solidFill>
                          <a:miter lim="800000"/>
                          <a:headEnd/>
                          <a:tailEnd/>
                        </a:ln>
                      </wps:spPr>
                      <wps:txbx>
                        <w:txbxContent>
                          <w:p w14:paraId="56F936DB" w14:textId="15CC1887" w:rsidR="00557EA3" w:rsidRPr="00557EA3" w:rsidRDefault="00557EA3" w:rsidP="00557EA3">
                            <w:pPr>
                              <w:rPr>
                                <w:i/>
                              </w:rPr>
                            </w:pPr>
                            <w:r w:rsidRPr="00557EA3">
                              <w:rPr>
                                <w:i/>
                              </w:rPr>
                              <w:t>Complexity of program due to variables.</w:t>
                            </w:r>
                          </w:p>
                          <w:p w14:paraId="31BA419B" w14:textId="77777777" w:rsidR="00557EA3" w:rsidRDefault="00557EA3" w:rsidP="00557EA3"/>
                          <w:p w14:paraId="5DC77754" w14:textId="2C90F958" w:rsidR="00557EA3" w:rsidRDefault="00557EA3" w:rsidP="00557EA3">
                            <w:proofErr w:type="spellStart"/>
                            <w:proofErr w:type="gramStart"/>
                            <w:r w:rsidRPr="00557EA3">
                              <w:t>Cv</w:t>
                            </w:r>
                            <w:proofErr w:type="spellEnd"/>
                            <w:proofErr w:type="gramEnd"/>
                            <w:r w:rsidRPr="00557EA3">
                              <w:t xml:space="preserve"> = </w:t>
                            </w:r>
                            <w:proofErr w:type="spellStart"/>
                            <w:r w:rsidRPr="00557EA3">
                              <w:t>Wvs</w:t>
                            </w:r>
                            <w:proofErr w:type="spellEnd"/>
                            <w:r w:rsidRPr="00557EA3">
                              <w:t xml:space="preserve"> [(</w:t>
                            </w:r>
                            <w:proofErr w:type="spellStart"/>
                            <w:r w:rsidRPr="00557EA3">
                              <w:t>Wpdtv</w:t>
                            </w:r>
                            <w:proofErr w:type="spellEnd"/>
                            <w:r w:rsidRPr="00557EA3">
                              <w:t xml:space="preserve"> * </w:t>
                            </w:r>
                            <w:proofErr w:type="spellStart"/>
                            <w:r w:rsidRPr="00557EA3">
                              <w:t>Npdtv</w:t>
                            </w:r>
                            <w:proofErr w:type="spellEnd"/>
                            <w:r w:rsidRPr="00557EA3">
                              <w:t>) + (</w:t>
                            </w:r>
                            <w:proofErr w:type="spellStart"/>
                            <w:r w:rsidRPr="00557EA3">
                              <w:t>Wcdtv</w:t>
                            </w:r>
                            <w:proofErr w:type="spellEnd"/>
                            <w:r w:rsidRPr="00557EA3">
                              <w:t xml:space="preserve"> * </w:t>
                            </w:r>
                            <w:proofErr w:type="spellStart"/>
                            <w:r w:rsidRPr="00557EA3">
                              <w:t>Ncdtv</w:t>
                            </w:r>
                            <w:proofErr w:type="spellEnd"/>
                            <w:r w:rsidRPr="00557EA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1A22B" id="_x0000_s1028" type="#_x0000_t202" style="position:absolute;margin-left:191.05pt;margin-top:367.6pt;width:242.25pt;height:110.6pt;z-index:2516700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8KAIAAE0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">
                <v:textbox style="mso-fit-shape-to-text:t">
                  <w:txbxContent>
                    <w:p w14:paraId="56F936DB" w14:textId="15CC1887" w:rsidR="00557EA3" w:rsidRPr="00557EA3" w:rsidRDefault="00557EA3" w:rsidP="00557EA3">
                      <w:pPr>
                        <w:rPr>
                          <w:i/>
                        </w:rPr>
                      </w:pPr>
                      <w:r w:rsidRPr="00557EA3">
                        <w:rPr>
                          <w:i/>
                        </w:rPr>
                        <w:t>Complexity of program due to variables.</w:t>
                      </w:r>
                    </w:p>
                    <w:p w14:paraId="31BA419B" w14:textId="77777777" w:rsidR="00557EA3" w:rsidRDefault="00557EA3" w:rsidP="00557EA3"/>
                    <w:p w14:paraId="5DC77754" w14:textId="2C90F958" w:rsidR="00557EA3" w:rsidRDefault="00557EA3" w:rsidP="00557EA3">
                      <w:proofErr w:type="spellStart"/>
                      <w:proofErr w:type="gramStart"/>
                      <w:r w:rsidRPr="00557EA3">
                        <w:t>Cv</w:t>
                      </w:r>
                      <w:proofErr w:type="spellEnd"/>
                      <w:proofErr w:type="gramEnd"/>
                      <w:r w:rsidRPr="00557EA3">
                        <w:t xml:space="preserve"> = </w:t>
                      </w:r>
                      <w:proofErr w:type="spellStart"/>
                      <w:r w:rsidRPr="00557EA3">
                        <w:t>Wvs</w:t>
                      </w:r>
                      <w:proofErr w:type="spellEnd"/>
                      <w:r w:rsidRPr="00557EA3">
                        <w:t xml:space="preserve"> [(</w:t>
                      </w:r>
                      <w:proofErr w:type="spellStart"/>
                      <w:r w:rsidRPr="00557EA3">
                        <w:t>Wpdtv</w:t>
                      </w:r>
                      <w:proofErr w:type="spellEnd"/>
                      <w:r w:rsidRPr="00557EA3">
                        <w:t xml:space="preserve"> * </w:t>
                      </w:r>
                      <w:proofErr w:type="spellStart"/>
                      <w:r w:rsidRPr="00557EA3">
                        <w:t>Npdtv</w:t>
                      </w:r>
                      <w:proofErr w:type="spellEnd"/>
                      <w:r w:rsidRPr="00557EA3">
                        <w:t>) + (</w:t>
                      </w:r>
                      <w:proofErr w:type="spellStart"/>
                      <w:r w:rsidRPr="00557EA3">
                        <w:t>Wcdtv</w:t>
                      </w:r>
                      <w:proofErr w:type="spellEnd"/>
                      <w:r w:rsidRPr="00557EA3">
                        <w:t xml:space="preserve"> * </w:t>
                      </w:r>
                      <w:proofErr w:type="spellStart"/>
                      <w:r w:rsidRPr="00557EA3">
                        <w:t>Ncdtv</w:t>
                      </w:r>
                      <w:proofErr w:type="spellEnd"/>
                      <w:r w:rsidRPr="00557EA3">
                        <w:t>)]</w:t>
                      </w:r>
                    </w:p>
                  </w:txbxContent>
                </v:textbox>
                <w10:wrap type="topAndBottom" anchorx="margin"/>
              </v:shape>
            </w:pict>
          </mc:Fallback>
        </mc:AlternateContent>
      </w:r>
      <w:r w:rsidR="005960AD">
        <w:rPr>
          <w:noProof/>
        </w:rPr>
        <w:drawing>
          <wp:inline distT="0" distB="0" distL="0" distR="0" wp14:anchorId="104950BB" wp14:editId="37C6CCCE">
            <wp:extent cx="3200400" cy="6575425"/>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ocument (1).jpg"/>
                    <pic:cNvPicPr/>
                  </pic:nvPicPr>
                  <pic:blipFill>
                    <a:blip r:embed="rId26">
                      <a:grayscl/>
                      <a:extLst>
                        <a:ext uri="{BEBA8EAE-BF5A-486C-A8C5-ECC9F3942E4B}">
                          <a14:imgProps xmlns:a14="http://schemas.microsoft.com/office/drawing/2010/main">
                            <a14:imgLayer r:embed="rId27">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200400" cy="6575425"/>
                    </a:xfrm>
                    <a:prstGeom prst="rect">
                      <a:avLst/>
                    </a:prstGeom>
                    <a:ln>
                      <a:solidFill>
                        <a:schemeClr val="tx1"/>
                      </a:solidFill>
                    </a:ln>
                  </pic:spPr>
                </pic:pic>
              </a:graphicData>
            </a:graphic>
          </wp:inline>
        </w:drawing>
      </w:r>
    </w:p>
    <w:p w14:paraId="527F8124" w14:textId="1AE312F8" w:rsidR="001A3109" w:rsidRDefault="00E31CBD" w:rsidP="001A3109">
      <w:pPr>
        <w:jc w:val="center"/>
        <w:rPr>
          <w:noProof/>
          <w:sz w:val="16"/>
          <w:szCs w:val="16"/>
        </w:rPr>
      </w:pPr>
      <w:r>
        <w:rPr>
          <w:noProof/>
          <w:sz w:val="16"/>
          <w:szCs w:val="16"/>
        </w:rPr>
        <w:t xml:space="preserve">Figure 15: </w:t>
      </w:r>
      <w:r w:rsidR="001A3109">
        <w:rPr>
          <w:noProof/>
          <w:sz w:val="16"/>
          <w:szCs w:val="16"/>
        </w:rPr>
        <w:t>Diagram of Coupling</w:t>
      </w:r>
    </w:p>
    <w:p w14:paraId="299693C2" w14:textId="2BECC15D" w:rsidR="001A3109" w:rsidRDefault="001A3109" w:rsidP="001A3109">
      <w:pPr>
        <w:jc w:val="center"/>
        <w:rPr>
          <w:noProof/>
          <w:sz w:val="16"/>
          <w:szCs w:val="16"/>
        </w:rPr>
      </w:pPr>
    </w:p>
    <w:p w14:paraId="061DF038" w14:textId="75D76BC3" w:rsidR="00557EA3" w:rsidRDefault="00557EA3" w:rsidP="005960AD"/>
    <w:p w14:paraId="3C513D02" w14:textId="2F576276" w:rsidR="001A3109" w:rsidRPr="005960AD" w:rsidRDefault="001A3109" w:rsidP="005960AD"/>
    <w:p w14:paraId="601741B1" w14:textId="79CC9FF8" w:rsidR="001A3109" w:rsidRDefault="001A3109" w:rsidP="001A3109">
      <w:pPr>
        <w:pStyle w:val="Heading3"/>
        <w:numPr>
          <w:ilvl w:val="2"/>
          <w:numId w:val="42"/>
        </w:numPr>
      </w:pPr>
      <w:r w:rsidRPr="001A3109">
        <w:t>Measure complexity of a program stat</w:t>
      </w:r>
      <w:r>
        <w:t>ement due to control structures.</w:t>
      </w:r>
    </w:p>
    <w:p w14:paraId="3A21DDDD" w14:textId="39F057A1" w:rsidR="001A3109" w:rsidRDefault="001A3109" w:rsidP="001A3109">
      <w:r>
        <w:rPr>
          <w:noProof/>
          <w:sz w:val="32"/>
          <w:szCs w:val="32"/>
        </w:rPr>
        <w:drawing>
          <wp:inline distT="0" distB="0" distL="0" distR="0" wp14:anchorId="6FA5C9C6" wp14:editId="1F84AAA7">
            <wp:extent cx="3200400" cy="3775572"/>
            <wp:effectExtent l="19050" t="19050" r="1905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5-17 at 15.24.24.jpeg"/>
                    <pic:cNvPicPr/>
                  </pic:nvPicPr>
                  <pic:blipFill rotWithShape="1">
                    <a:blip r:embed="rId28">
                      <a:extLst>
                        <a:ext uri="{28A0092B-C50C-407E-A947-70E740481C1C}">
                          <a14:useLocalDpi xmlns:a14="http://schemas.microsoft.com/office/drawing/2010/main" val="0"/>
                        </a:ext>
                      </a:extLst>
                    </a:blip>
                    <a:srcRect l="5128" r="20385"/>
                    <a:stretch/>
                  </pic:blipFill>
                  <pic:spPr bwMode="auto">
                    <a:xfrm>
                      <a:off x="0" y="0"/>
                      <a:ext cx="3208053" cy="3784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EFFCED" w14:textId="18482B9B" w:rsidR="001A3109" w:rsidRDefault="00E31CBD" w:rsidP="001A3109">
      <w:pPr>
        <w:jc w:val="center"/>
        <w:rPr>
          <w:sz w:val="16"/>
          <w:szCs w:val="16"/>
        </w:rPr>
      </w:pPr>
      <w:r>
        <w:rPr>
          <w:sz w:val="16"/>
          <w:szCs w:val="16"/>
        </w:rPr>
        <w:t xml:space="preserve">Figure 16: </w:t>
      </w:r>
      <w:r w:rsidR="001A3109" w:rsidRPr="001A3109">
        <w:rPr>
          <w:sz w:val="16"/>
          <w:szCs w:val="16"/>
        </w:rPr>
        <w:t>Diagram of Control Structures</w:t>
      </w:r>
    </w:p>
    <w:p w14:paraId="1C6DD201" w14:textId="06CFC152" w:rsidR="00557EA3" w:rsidRDefault="00557EA3" w:rsidP="001A3109">
      <w:pPr>
        <w:jc w:val="center"/>
        <w:rPr>
          <w:sz w:val="16"/>
          <w:szCs w:val="16"/>
        </w:rPr>
      </w:pPr>
    </w:p>
    <w:p w14:paraId="4F1F9F00" w14:textId="317B0736" w:rsidR="00ED7F52" w:rsidRPr="00694C78" w:rsidRDefault="00694C78" w:rsidP="00694C78">
      <w:pPr>
        <w:jc w:val="center"/>
        <w:rPr>
          <w:sz w:val="16"/>
          <w:szCs w:val="16"/>
        </w:rPr>
      </w:pPr>
      <w:r>
        <w:rPr>
          <w:noProof/>
        </w:rPr>
        <w:lastRenderedPageBreak/>
        <mc:AlternateContent>
          <mc:Choice Requires="wps">
            <w:drawing>
              <wp:anchor distT="45720" distB="45720" distL="114300" distR="114300" simplePos="0" relativeHeight="251676160" behindDoc="1" locked="0" layoutInCell="1" allowOverlap="1" wp14:anchorId="02312715" wp14:editId="604AF332">
                <wp:simplePos x="0" y="0"/>
                <wp:positionH relativeFrom="margin">
                  <wp:align>left</wp:align>
                </wp:positionH>
                <wp:positionV relativeFrom="paragraph">
                  <wp:posOffset>0</wp:posOffset>
                </wp:positionV>
                <wp:extent cx="3028950" cy="1404620"/>
                <wp:effectExtent l="0" t="0" r="19050"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rgbClr val="000000"/>
                          </a:solidFill>
                          <a:miter lim="800000"/>
                          <a:headEnd/>
                          <a:tailEnd/>
                        </a:ln>
                      </wps:spPr>
                      <wps:txbx>
                        <w:txbxContent>
                          <w:p w14:paraId="10938191" w14:textId="45BF7B3F" w:rsidR="00ED7F52" w:rsidRPr="00557EA3" w:rsidRDefault="00ED7F52" w:rsidP="00AD1865">
                            <w:pPr>
                              <w:jc w:val="both"/>
                              <w:rPr>
                                <w:i/>
                              </w:rPr>
                            </w:pPr>
                            <w:r w:rsidRPr="00557EA3">
                              <w:rPr>
                                <w:i/>
                              </w:rPr>
                              <w:t>Complexity of program</w:t>
                            </w:r>
                            <w:r>
                              <w:rPr>
                                <w:i/>
                              </w:rPr>
                              <w:t xml:space="preserve"> due to coupling</w:t>
                            </w:r>
                            <w:proofErr w:type="gramStart"/>
                            <w:r>
                              <w:rPr>
                                <w:i/>
                              </w:rPr>
                              <w:t>.</w:t>
                            </w:r>
                            <w:r w:rsidRPr="00557EA3">
                              <w:rPr>
                                <w:i/>
                              </w:rPr>
                              <w:t>.</w:t>
                            </w:r>
                            <w:proofErr w:type="gramEnd"/>
                          </w:p>
                          <w:p w14:paraId="05DE6262" w14:textId="77777777" w:rsidR="00ED7F52" w:rsidRDefault="00ED7F52" w:rsidP="00AD1865">
                            <w:pPr>
                              <w:jc w:val="both"/>
                            </w:pPr>
                          </w:p>
                          <w:p w14:paraId="3F7100C0" w14:textId="54DAA9B4" w:rsidR="00ED7F52" w:rsidRDefault="00ED7F52" w:rsidP="00AD1865">
                            <w:pPr>
                              <w:jc w:val="both"/>
                            </w:pPr>
                            <w:proofErr w:type="spellStart"/>
                            <w:r w:rsidRPr="00ED7F52">
                              <w:t>Ccp</w:t>
                            </w:r>
                            <w:proofErr w:type="spellEnd"/>
                            <w:r w:rsidRPr="00ED7F52">
                              <w:t xml:space="preserve"> </w:t>
                            </w:r>
                            <w:proofErr w:type="gramStart"/>
                            <w:r w:rsidRPr="00ED7F52">
                              <w:t>=  (</w:t>
                            </w:r>
                            <w:proofErr w:type="spellStart"/>
                            <w:proofErr w:type="gramEnd"/>
                            <w:r w:rsidRPr="00ED7F52">
                              <w:t>Wr</w:t>
                            </w:r>
                            <w:proofErr w:type="spellEnd"/>
                            <w:r w:rsidRPr="00ED7F52">
                              <w:t xml:space="preserve"> * </w:t>
                            </w:r>
                            <w:proofErr w:type="spellStart"/>
                            <w:r w:rsidRPr="00ED7F52">
                              <w:t>Nr</w:t>
                            </w:r>
                            <w:proofErr w:type="spellEnd"/>
                            <w:r w:rsidRPr="00ED7F52">
                              <w:t>) + (</w:t>
                            </w:r>
                            <w:proofErr w:type="spellStart"/>
                            <w:r w:rsidRPr="00ED7F52">
                              <w:t>Wmcms</w:t>
                            </w:r>
                            <w:proofErr w:type="spellEnd"/>
                            <w:r w:rsidRPr="00ED7F52">
                              <w:t xml:space="preserve"> * </w:t>
                            </w:r>
                            <w:proofErr w:type="spellStart"/>
                            <w:r w:rsidRPr="00ED7F52">
                              <w:t>Nmcms</w:t>
                            </w:r>
                            <w:proofErr w:type="spellEnd"/>
                            <w:r w:rsidRPr="00ED7F52">
                              <w:t>) + (</w:t>
                            </w:r>
                            <w:proofErr w:type="spellStart"/>
                            <w:r w:rsidRPr="00ED7F52">
                              <w:t>Wmcmd</w:t>
                            </w:r>
                            <w:proofErr w:type="spellEnd"/>
                            <w:r w:rsidRPr="00ED7F52">
                              <w:t xml:space="preserve"> * </w:t>
                            </w:r>
                            <w:proofErr w:type="spellStart"/>
                            <w:r w:rsidRPr="00ED7F52">
                              <w:t>Nmcmd</w:t>
                            </w:r>
                            <w:proofErr w:type="spellEnd"/>
                            <w:r w:rsidRPr="00ED7F52">
                              <w:t>) + (</w:t>
                            </w:r>
                            <w:proofErr w:type="spellStart"/>
                            <w:r w:rsidRPr="00ED7F52">
                              <w:t>Wmcrms</w:t>
                            </w:r>
                            <w:proofErr w:type="spellEnd"/>
                            <w:r w:rsidRPr="00ED7F52">
                              <w:t xml:space="preserve"> * </w:t>
                            </w:r>
                            <w:proofErr w:type="spellStart"/>
                            <w:r w:rsidRPr="00ED7F52">
                              <w:t>Nmcrms</w:t>
                            </w:r>
                            <w:proofErr w:type="spellEnd"/>
                            <w:r w:rsidRPr="00ED7F52">
                              <w:t>) + (</w:t>
                            </w:r>
                            <w:proofErr w:type="spellStart"/>
                            <w:r w:rsidRPr="00ED7F52">
                              <w:t>Wmcrmd</w:t>
                            </w:r>
                            <w:proofErr w:type="spellEnd"/>
                            <w:r w:rsidRPr="00ED7F52">
                              <w:t xml:space="preserve"> * </w:t>
                            </w:r>
                            <w:proofErr w:type="spellStart"/>
                            <w:r w:rsidRPr="00ED7F52">
                              <w:t>Nmcrmd</w:t>
                            </w:r>
                            <w:proofErr w:type="spellEnd"/>
                            <w:r w:rsidRPr="00ED7F52">
                              <w:t>) + (</w:t>
                            </w:r>
                            <w:proofErr w:type="spellStart"/>
                            <w:r w:rsidRPr="00ED7F52">
                              <w:t>Wrmcrms</w:t>
                            </w:r>
                            <w:proofErr w:type="spellEnd"/>
                            <w:r w:rsidRPr="00ED7F52">
                              <w:t xml:space="preserve"> * </w:t>
                            </w:r>
                            <w:proofErr w:type="spellStart"/>
                            <w:r w:rsidRPr="00ED7F52">
                              <w:t>Nrmcrms</w:t>
                            </w:r>
                            <w:proofErr w:type="spellEnd"/>
                            <w:r w:rsidRPr="00ED7F52">
                              <w:t>) + (</w:t>
                            </w:r>
                            <w:proofErr w:type="spellStart"/>
                            <w:r w:rsidRPr="00ED7F52">
                              <w:t>Wrmcrmd</w:t>
                            </w:r>
                            <w:proofErr w:type="spellEnd"/>
                            <w:r w:rsidRPr="00ED7F52">
                              <w:t xml:space="preserve"> *</w:t>
                            </w:r>
                            <w:proofErr w:type="spellStart"/>
                            <w:r w:rsidRPr="00ED7F52">
                              <w:t>Nrmcrmd</w:t>
                            </w:r>
                            <w:proofErr w:type="spellEnd"/>
                            <w:r w:rsidRPr="00ED7F52">
                              <w:t>) + (</w:t>
                            </w:r>
                            <w:proofErr w:type="spellStart"/>
                            <w:r w:rsidRPr="00ED7F52">
                              <w:t>Wrmcms</w:t>
                            </w:r>
                            <w:proofErr w:type="spellEnd"/>
                            <w:r w:rsidRPr="00ED7F52">
                              <w:t xml:space="preserve"> * </w:t>
                            </w:r>
                            <w:proofErr w:type="spellStart"/>
                            <w:r w:rsidRPr="00ED7F52">
                              <w:t>Nrmcms</w:t>
                            </w:r>
                            <w:proofErr w:type="spellEnd"/>
                            <w:r w:rsidRPr="00ED7F52">
                              <w:t>) + (</w:t>
                            </w:r>
                            <w:proofErr w:type="spellStart"/>
                            <w:r w:rsidRPr="00ED7F52">
                              <w:t>Wrmcmd</w:t>
                            </w:r>
                            <w:proofErr w:type="spellEnd"/>
                            <w:r w:rsidRPr="00ED7F52">
                              <w:t xml:space="preserve"> * </w:t>
                            </w:r>
                            <w:proofErr w:type="spellStart"/>
                            <w:r w:rsidRPr="00ED7F52">
                              <w:t>Nrmcmd</w:t>
                            </w:r>
                            <w:proofErr w:type="spellEnd"/>
                            <w:r w:rsidRPr="00ED7F52">
                              <w:t>) + (</w:t>
                            </w:r>
                            <w:proofErr w:type="spellStart"/>
                            <w:r w:rsidRPr="00ED7F52">
                              <w:t>Wmrgvs</w:t>
                            </w:r>
                            <w:proofErr w:type="spellEnd"/>
                            <w:r w:rsidRPr="00ED7F52">
                              <w:t xml:space="preserve"> *</w:t>
                            </w:r>
                            <w:proofErr w:type="spellStart"/>
                            <w:r w:rsidRPr="00ED7F52">
                              <w:t>Nmrgvs</w:t>
                            </w:r>
                            <w:proofErr w:type="spellEnd"/>
                            <w:r w:rsidRPr="00ED7F52">
                              <w:t>) + (</w:t>
                            </w:r>
                            <w:proofErr w:type="spellStart"/>
                            <w:r w:rsidRPr="00ED7F52">
                              <w:t>Wmrgvd</w:t>
                            </w:r>
                            <w:proofErr w:type="spellEnd"/>
                            <w:r w:rsidRPr="00ED7F52">
                              <w:t xml:space="preserve"> * </w:t>
                            </w:r>
                            <w:proofErr w:type="spellStart"/>
                            <w:r w:rsidRPr="00ED7F52">
                              <w:t>Nmrgvd</w:t>
                            </w:r>
                            <w:proofErr w:type="spellEnd"/>
                            <w:r w:rsidRPr="00ED7F52">
                              <w:t>) + (</w:t>
                            </w:r>
                            <w:proofErr w:type="spellStart"/>
                            <w:r w:rsidRPr="00ED7F52">
                              <w:t>Wrmrgvs</w:t>
                            </w:r>
                            <w:proofErr w:type="spellEnd"/>
                            <w:r w:rsidRPr="00ED7F52">
                              <w:t xml:space="preserve"> * </w:t>
                            </w:r>
                            <w:proofErr w:type="spellStart"/>
                            <w:r w:rsidRPr="00ED7F52">
                              <w:t>Nrmrgvs</w:t>
                            </w:r>
                            <w:proofErr w:type="spellEnd"/>
                            <w:r w:rsidRPr="00ED7F52">
                              <w:t>) + (</w:t>
                            </w:r>
                            <w:proofErr w:type="spellStart"/>
                            <w:r w:rsidRPr="00ED7F52">
                              <w:t>Wrmrgvd</w:t>
                            </w:r>
                            <w:proofErr w:type="spellEnd"/>
                            <w:r w:rsidRPr="00ED7F52">
                              <w:t xml:space="preserve"> * </w:t>
                            </w:r>
                            <w:proofErr w:type="spellStart"/>
                            <w:r w:rsidRPr="00ED7F52">
                              <w:t>Nrmrgvd</w:t>
                            </w:r>
                            <w:proofErr w:type="spellEnd"/>
                            <w:r w:rsidRPr="00ED7F52">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312715" id="_x0000_s1029" type="#_x0000_t202" style="position:absolute;left:0;text-align:left;margin-left:0;margin-top:0;width:238.5pt;height:110.6pt;z-index:-251640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">
                <v:textbox style="mso-fit-shape-to-text:t">
                  <w:txbxContent>
                    <w:p w14:paraId="10938191" w14:textId="45BF7B3F" w:rsidR="00ED7F52" w:rsidRPr="00557EA3" w:rsidRDefault="00ED7F52" w:rsidP="00AD1865">
                      <w:pPr>
                        <w:jc w:val="both"/>
                        <w:rPr>
                          <w:i/>
                        </w:rPr>
                      </w:pPr>
                      <w:r w:rsidRPr="00557EA3">
                        <w:rPr>
                          <w:i/>
                        </w:rPr>
                        <w:t>Complexity of program</w:t>
                      </w:r>
                      <w:r>
                        <w:rPr>
                          <w:i/>
                        </w:rPr>
                        <w:t xml:space="preserve"> due to coupling</w:t>
                      </w:r>
                      <w:proofErr w:type="gramStart"/>
                      <w:r>
                        <w:rPr>
                          <w:i/>
                        </w:rPr>
                        <w:t>.</w:t>
                      </w:r>
                      <w:r w:rsidRPr="00557EA3">
                        <w:rPr>
                          <w:i/>
                        </w:rPr>
                        <w:t>.</w:t>
                      </w:r>
                      <w:proofErr w:type="gramEnd"/>
                    </w:p>
                    <w:p w14:paraId="05DE6262" w14:textId="77777777" w:rsidR="00ED7F52" w:rsidRDefault="00ED7F52" w:rsidP="00AD1865">
                      <w:pPr>
                        <w:jc w:val="both"/>
                      </w:pPr>
                    </w:p>
                    <w:p w14:paraId="3F7100C0" w14:textId="54DAA9B4" w:rsidR="00ED7F52" w:rsidRDefault="00ED7F52" w:rsidP="00AD1865">
                      <w:pPr>
                        <w:jc w:val="both"/>
                      </w:pPr>
                      <w:proofErr w:type="spellStart"/>
                      <w:r w:rsidRPr="00ED7F52">
                        <w:t>Ccp</w:t>
                      </w:r>
                      <w:proofErr w:type="spellEnd"/>
                      <w:r w:rsidRPr="00ED7F52">
                        <w:t xml:space="preserve"> </w:t>
                      </w:r>
                      <w:proofErr w:type="gramStart"/>
                      <w:r w:rsidRPr="00ED7F52">
                        <w:t>=  (</w:t>
                      </w:r>
                      <w:proofErr w:type="spellStart"/>
                      <w:proofErr w:type="gramEnd"/>
                      <w:r w:rsidRPr="00ED7F52">
                        <w:t>Wr</w:t>
                      </w:r>
                      <w:proofErr w:type="spellEnd"/>
                      <w:r w:rsidRPr="00ED7F52">
                        <w:t xml:space="preserve"> * </w:t>
                      </w:r>
                      <w:proofErr w:type="spellStart"/>
                      <w:r w:rsidRPr="00ED7F52">
                        <w:t>Nr</w:t>
                      </w:r>
                      <w:proofErr w:type="spellEnd"/>
                      <w:r w:rsidRPr="00ED7F52">
                        <w:t>) + (</w:t>
                      </w:r>
                      <w:proofErr w:type="spellStart"/>
                      <w:r w:rsidRPr="00ED7F52">
                        <w:t>Wmcms</w:t>
                      </w:r>
                      <w:proofErr w:type="spellEnd"/>
                      <w:r w:rsidRPr="00ED7F52">
                        <w:t xml:space="preserve"> * </w:t>
                      </w:r>
                      <w:proofErr w:type="spellStart"/>
                      <w:r w:rsidRPr="00ED7F52">
                        <w:t>Nmcms</w:t>
                      </w:r>
                      <w:proofErr w:type="spellEnd"/>
                      <w:r w:rsidRPr="00ED7F52">
                        <w:t>) + (</w:t>
                      </w:r>
                      <w:proofErr w:type="spellStart"/>
                      <w:r w:rsidRPr="00ED7F52">
                        <w:t>Wmcmd</w:t>
                      </w:r>
                      <w:proofErr w:type="spellEnd"/>
                      <w:r w:rsidRPr="00ED7F52">
                        <w:t xml:space="preserve"> * </w:t>
                      </w:r>
                      <w:proofErr w:type="spellStart"/>
                      <w:r w:rsidRPr="00ED7F52">
                        <w:t>Nmcmd</w:t>
                      </w:r>
                      <w:proofErr w:type="spellEnd"/>
                      <w:r w:rsidRPr="00ED7F52">
                        <w:t>) + (</w:t>
                      </w:r>
                      <w:proofErr w:type="spellStart"/>
                      <w:r w:rsidRPr="00ED7F52">
                        <w:t>Wmcrms</w:t>
                      </w:r>
                      <w:proofErr w:type="spellEnd"/>
                      <w:r w:rsidRPr="00ED7F52">
                        <w:t xml:space="preserve"> * </w:t>
                      </w:r>
                      <w:proofErr w:type="spellStart"/>
                      <w:r w:rsidRPr="00ED7F52">
                        <w:t>Nmcrms</w:t>
                      </w:r>
                      <w:proofErr w:type="spellEnd"/>
                      <w:r w:rsidRPr="00ED7F52">
                        <w:t>) + (</w:t>
                      </w:r>
                      <w:proofErr w:type="spellStart"/>
                      <w:r w:rsidRPr="00ED7F52">
                        <w:t>Wmcrmd</w:t>
                      </w:r>
                      <w:proofErr w:type="spellEnd"/>
                      <w:r w:rsidRPr="00ED7F52">
                        <w:t xml:space="preserve"> * </w:t>
                      </w:r>
                      <w:proofErr w:type="spellStart"/>
                      <w:r w:rsidRPr="00ED7F52">
                        <w:t>Nmcrmd</w:t>
                      </w:r>
                      <w:proofErr w:type="spellEnd"/>
                      <w:r w:rsidRPr="00ED7F52">
                        <w:t>) + (</w:t>
                      </w:r>
                      <w:proofErr w:type="spellStart"/>
                      <w:r w:rsidRPr="00ED7F52">
                        <w:t>Wrmcrms</w:t>
                      </w:r>
                      <w:proofErr w:type="spellEnd"/>
                      <w:r w:rsidRPr="00ED7F52">
                        <w:t xml:space="preserve"> * </w:t>
                      </w:r>
                      <w:proofErr w:type="spellStart"/>
                      <w:r w:rsidRPr="00ED7F52">
                        <w:t>Nrmcrms</w:t>
                      </w:r>
                      <w:proofErr w:type="spellEnd"/>
                      <w:r w:rsidRPr="00ED7F52">
                        <w:t>) + (</w:t>
                      </w:r>
                      <w:proofErr w:type="spellStart"/>
                      <w:r w:rsidRPr="00ED7F52">
                        <w:t>Wrmcrmd</w:t>
                      </w:r>
                      <w:proofErr w:type="spellEnd"/>
                      <w:r w:rsidRPr="00ED7F52">
                        <w:t xml:space="preserve"> *</w:t>
                      </w:r>
                      <w:proofErr w:type="spellStart"/>
                      <w:r w:rsidRPr="00ED7F52">
                        <w:t>Nrmcrmd</w:t>
                      </w:r>
                      <w:proofErr w:type="spellEnd"/>
                      <w:r w:rsidRPr="00ED7F52">
                        <w:t>) + (</w:t>
                      </w:r>
                      <w:proofErr w:type="spellStart"/>
                      <w:r w:rsidRPr="00ED7F52">
                        <w:t>Wrmcms</w:t>
                      </w:r>
                      <w:proofErr w:type="spellEnd"/>
                      <w:r w:rsidRPr="00ED7F52">
                        <w:t xml:space="preserve"> * </w:t>
                      </w:r>
                      <w:proofErr w:type="spellStart"/>
                      <w:r w:rsidRPr="00ED7F52">
                        <w:t>Nrmcms</w:t>
                      </w:r>
                      <w:proofErr w:type="spellEnd"/>
                      <w:r w:rsidRPr="00ED7F52">
                        <w:t>) + (</w:t>
                      </w:r>
                      <w:proofErr w:type="spellStart"/>
                      <w:r w:rsidRPr="00ED7F52">
                        <w:t>Wrmcmd</w:t>
                      </w:r>
                      <w:proofErr w:type="spellEnd"/>
                      <w:r w:rsidRPr="00ED7F52">
                        <w:t xml:space="preserve"> * </w:t>
                      </w:r>
                      <w:proofErr w:type="spellStart"/>
                      <w:r w:rsidRPr="00ED7F52">
                        <w:t>Nrmcmd</w:t>
                      </w:r>
                      <w:proofErr w:type="spellEnd"/>
                      <w:r w:rsidRPr="00ED7F52">
                        <w:t>) + (</w:t>
                      </w:r>
                      <w:proofErr w:type="spellStart"/>
                      <w:r w:rsidRPr="00ED7F52">
                        <w:t>Wmrgvs</w:t>
                      </w:r>
                      <w:proofErr w:type="spellEnd"/>
                      <w:r w:rsidRPr="00ED7F52">
                        <w:t xml:space="preserve"> *</w:t>
                      </w:r>
                      <w:proofErr w:type="spellStart"/>
                      <w:r w:rsidRPr="00ED7F52">
                        <w:t>Nmrgvs</w:t>
                      </w:r>
                      <w:proofErr w:type="spellEnd"/>
                      <w:r w:rsidRPr="00ED7F52">
                        <w:t>) + (</w:t>
                      </w:r>
                      <w:proofErr w:type="spellStart"/>
                      <w:r w:rsidRPr="00ED7F52">
                        <w:t>Wmrgvd</w:t>
                      </w:r>
                      <w:proofErr w:type="spellEnd"/>
                      <w:r w:rsidRPr="00ED7F52">
                        <w:t xml:space="preserve"> * </w:t>
                      </w:r>
                      <w:proofErr w:type="spellStart"/>
                      <w:r w:rsidRPr="00ED7F52">
                        <w:t>Nmrgvd</w:t>
                      </w:r>
                      <w:proofErr w:type="spellEnd"/>
                      <w:r w:rsidRPr="00ED7F52">
                        <w:t>) + (</w:t>
                      </w:r>
                      <w:proofErr w:type="spellStart"/>
                      <w:r w:rsidRPr="00ED7F52">
                        <w:t>Wrmrgvs</w:t>
                      </w:r>
                      <w:proofErr w:type="spellEnd"/>
                      <w:r w:rsidRPr="00ED7F52">
                        <w:t xml:space="preserve"> * </w:t>
                      </w:r>
                      <w:proofErr w:type="spellStart"/>
                      <w:r w:rsidRPr="00ED7F52">
                        <w:t>Nrmrgvs</w:t>
                      </w:r>
                      <w:proofErr w:type="spellEnd"/>
                      <w:r w:rsidRPr="00ED7F52">
                        <w:t>) + (</w:t>
                      </w:r>
                      <w:proofErr w:type="spellStart"/>
                      <w:r w:rsidRPr="00ED7F52">
                        <w:t>Wrmrgvd</w:t>
                      </w:r>
                      <w:proofErr w:type="spellEnd"/>
                      <w:r w:rsidRPr="00ED7F52">
                        <w:t xml:space="preserve"> * </w:t>
                      </w:r>
                      <w:proofErr w:type="spellStart"/>
                      <w:r w:rsidRPr="00ED7F52">
                        <w:t>Nrmrgvd</w:t>
                      </w:r>
                      <w:proofErr w:type="spellEnd"/>
                      <w:r w:rsidRPr="00ED7F52">
                        <w:t>)</w:t>
                      </w:r>
                    </w:p>
                  </w:txbxContent>
                </v:textbox>
                <w10:wrap type="topAndBottom" anchorx="margin"/>
              </v:shape>
            </w:pict>
          </mc:Fallback>
        </mc:AlternateContent>
      </w:r>
    </w:p>
    <w:p w14:paraId="0CF24AA8" w14:textId="4927E133" w:rsidR="00ED7F52" w:rsidRDefault="00ED7F52" w:rsidP="00AD1865">
      <w:pPr>
        <w:pStyle w:val="Heading1"/>
        <w:numPr>
          <w:ilvl w:val="0"/>
          <w:numId w:val="42"/>
        </w:numPr>
        <w:jc w:val="both"/>
      </w:pPr>
      <w:r>
        <w:t>Conclusion</w:t>
      </w:r>
    </w:p>
    <w:p w14:paraId="09A1B01D" w14:textId="4BAF6EEC" w:rsidR="00E31CBD" w:rsidRDefault="00ED7F52" w:rsidP="00AD1865">
      <w:pPr>
        <w:ind w:firstLine="202"/>
        <w:jc w:val="both"/>
      </w:pPr>
      <w:r>
        <w:t>We have a group project in ITPM module in this semester. In this journal we describe about our project of code complexity measuring tool. According to that we plan to develop a desktop application. We write this journal article to describe the Developed co</w:t>
      </w:r>
      <w:r w:rsidR="00E31CBD">
        <w:t>mplexity measuring tool/system.</w:t>
      </w:r>
    </w:p>
    <w:p w14:paraId="2548D82E" w14:textId="23E9F394" w:rsidR="00ED7F52" w:rsidRDefault="00ED7F52" w:rsidP="00AD1865">
      <w:pPr>
        <w:ind w:firstLine="202"/>
        <w:jc w:val="both"/>
      </w:pPr>
      <w:r>
        <w:t xml:space="preserve">We use </w:t>
      </w:r>
      <w:proofErr w:type="spellStart"/>
      <w:r>
        <w:t>Winium</w:t>
      </w:r>
      <w:proofErr w:type="spellEnd"/>
      <w:r>
        <w:t xml:space="preserve">, </w:t>
      </w:r>
      <w:proofErr w:type="spellStart"/>
      <w:r>
        <w:t>SonarQube</w:t>
      </w:r>
      <w:proofErr w:type="spellEnd"/>
      <w:r>
        <w:t xml:space="preserve">, </w:t>
      </w:r>
      <w:proofErr w:type="spellStart"/>
      <w:r>
        <w:t>Targetprocess</w:t>
      </w:r>
      <w:proofErr w:type="spellEnd"/>
      <w:r>
        <w:t xml:space="preserve"> and GitHub as a tools to develop our system.</w:t>
      </w:r>
    </w:p>
    <w:p w14:paraId="2D97BF7C" w14:textId="6FB9CD83" w:rsidR="00E31CBD" w:rsidRDefault="00ED7F52" w:rsidP="00AD1865">
      <w:pPr>
        <w:jc w:val="both"/>
      </w:pPr>
      <w:r>
        <w:t>In this system we can calculate Inheritance, Coupling, Control structures, Size, variables, and methods separately. The proposed system part in this journal describe the s</w:t>
      </w:r>
      <w:r w:rsidR="00E31CBD">
        <w:t>teps that a user should follow.</w:t>
      </w:r>
    </w:p>
    <w:p w14:paraId="6CFBEE99" w14:textId="77777777" w:rsidR="00E31CBD" w:rsidRDefault="00ED7F52" w:rsidP="00AD1865">
      <w:pPr>
        <w:ind w:firstLine="202"/>
        <w:jc w:val="both"/>
      </w:pPr>
      <w:r>
        <w:t>The Results and Discussion part describe the specific results of the proposed system.</w:t>
      </w:r>
    </w:p>
    <w:p w14:paraId="1F00E311" w14:textId="3254743C" w:rsidR="00ED7F52" w:rsidRDefault="00ED7F52" w:rsidP="00AD1865">
      <w:pPr>
        <w:ind w:firstLine="202"/>
        <w:jc w:val="both"/>
      </w:pPr>
      <w:r>
        <w:t>Our system code complexity measuring tool develop to calculate code complexity for only java code</w:t>
      </w:r>
    </w:p>
    <w:p w14:paraId="0C595C61" w14:textId="4B645ADA" w:rsidR="00ED7F52" w:rsidRDefault="00ED7F52" w:rsidP="00AD1865">
      <w:pPr>
        <w:jc w:val="both"/>
      </w:pPr>
      <w:r>
        <w:t>We research to develop this to for other languages. And we develop a desktop application for this project. But can develop a web based application to using java language.</w:t>
      </w:r>
    </w:p>
    <w:p w14:paraId="63FE3921" w14:textId="3C6CD5B8" w:rsidR="001A39FD" w:rsidRDefault="001A39FD" w:rsidP="00ED7F52"/>
    <w:p w14:paraId="455BF57A" w14:textId="6334A8B0" w:rsidR="00ED7F52" w:rsidRDefault="00ED7F52" w:rsidP="00ED7F52"/>
    <w:p w14:paraId="26F0D85D" w14:textId="7F1746C9" w:rsidR="005505BD" w:rsidRDefault="001A39FD" w:rsidP="005505BD">
      <w:pPr>
        <w:pStyle w:val="ReferenceHead"/>
      </w:pPr>
      <w:r>
        <w:br w:type="column"/>
      </w:r>
      <w:r w:rsidR="00E97402">
        <w:t>References</w:t>
      </w:r>
      <w:r w:rsidR="005505BD">
        <w:t>.</w:t>
      </w:r>
      <w:bookmarkStart w:id="0" w:name="_GoBack"/>
      <w:bookmarkEnd w:id="0"/>
    </w:p>
    <w:p w14:paraId="042DB2FD" w14:textId="6DF1733D" w:rsidR="00C11E83" w:rsidRDefault="00440EAF" w:rsidP="00AD1865">
      <w:pPr>
        <w:pStyle w:val="References"/>
        <w:tabs>
          <w:tab w:val="clear" w:pos="1170"/>
          <w:tab w:val="num" w:pos="360"/>
        </w:tabs>
        <w:ind w:left="360"/>
      </w:pPr>
      <w:r w:rsidRPr="00440EAF">
        <w:rPr>
          <w:i/>
          <w:iCs/>
        </w:rPr>
        <w:t>Control structures in programming languages</w:t>
      </w:r>
      <w:r w:rsidRPr="00440EAF">
        <w:t>. (2020, January 16). GeeksforGeeks. </w:t>
      </w:r>
      <w:hyperlink r:id="rId29" w:history="1">
        <w:r w:rsidRPr="001A39FD">
          <w:rPr>
            <w:rStyle w:val="Hyperlink"/>
          </w:rPr>
          <w:t>https://www.geeksforgeeks.org/control-structures-in-programming-languages/</w:t>
        </w:r>
      </w:hyperlink>
    </w:p>
    <w:p w14:paraId="68383C99" w14:textId="7F310786" w:rsidR="00C11E83" w:rsidRDefault="00440EAF" w:rsidP="00AD1865">
      <w:pPr>
        <w:pStyle w:val="References"/>
        <w:tabs>
          <w:tab w:val="clear" w:pos="1170"/>
          <w:tab w:val="num" w:pos="360"/>
        </w:tabs>
        <w:ind w:left="360"/>
        <w:rPr>
          <w:spacing w:val="-1"/>
        </w:rPr>
      </w:pPr>
      <w:r w:rsidRPr="00440EAF">
        <w:rPr>
          <w:i/>
          <w:iCs/>
          <w:spacing w:val="6"/>
        </w:rPr>
        <w:t>Attention required!</w:t>
      </w:r>
      <w:r w:rsidRPr="00440EAF">
        <w:rPr>
          <w:spacing w:val="6"/>
        </w:rPr>
        <w:t> (</w:t>
      </w:r>
      <w:proofErr w:type="spellStart"/>
      <w:r w:rsidRPr="00440EAF">
        <w:rPr>
          <w:spacing w:val="6"/>
        </w:rPr>
        <w:t>n.d.</w:t>
      </w:r>
      <w:proofErr w:type="spellEnd"/>
      <w:r w:rsidRPr="00440EAF">
        <w:rPr>
          <w:spacing w:val="6"/>
        </w:rPr>
        <w:t xml:space="preserve">). </w:t>
      </w:r>
      <w:proofErr w:type="spellStart"/>
      <w:r w:rsidRPr="00440EAF">
        <w:rPr>
          <w:spacing w:val="6"/>
        </w:rPr>
        <w:t>Cloudflare</w:t>
      </w:r>
      <w:proofErr w:type="spellEnd"/>
      <w:r w:rsidRPr="00440EAF">
        <w:rPr>
          <w:spacing w:val="6"/>
        </w:rPr>
        <w:t xml:space="preserve"> - The Web Performance &amp; Security Company | Cloudflare</w:t>
      </w:r>
      <w:hyperlink r:id="rId30" w:history="1">
        <w:r w:rsidRPr="001A39FD">
          <w:rPr>
            <w:rStyle w:val="Hyperlink"/>
            <w:spacing w:val="6"/>
          </w:rPr>
          <w:t>. https://www.cloudflare.com/learning/serverless/glossary/client-side-vs-server-side/</w:t>
        </w:r>
      </w:hyperlink>
    </w:p>
    <w:p w14:paraId="3D78AA6A" w14:textId="58314F3C" w:rsidR="00C11E83" w:rsidRPr="007F7AA6" w:rsidRDefault="00440EAF" w:rsidP="00AD1865">
      <w:pPr>
        <w:pStyle w:val="References"/>
        <w:tabs>
          <w:tab w:val="clear" w:pos="1170"/>
          <w:tab w:val="num" w:pos="360"/>
        </w:tabs>
        <w:ind w:left="360"/>
      </w:pPr>
      <w:r w:rsidRPr="00440EAF">
        <w:rPr>
          <w:i/>
          <w:iCs/>
        </w:rPr>
        <w:t>Coupling in Java</w:t>
      </w:r>
      <w:r w:rsidRPr="00440EAF">
        <w:t xml:space="preserve">. (2020, February 5). </w:t>
      </w:r>
      <w:proofErr w:type="spellStart"/>
      <w:r w:rsidRPr="00440EAF">
        <w:t>GeeksforGeeks</w:t>
      </w:r>
      <w:proofErr w:type="spellEnd"/>
      <w:r w:rsidRPr="00440EAF">
        <w:t>. </w:t>
      </w:r>
      <w:hyperlink r:id="rId31" w:history="1">
        <w:r w:rsidRPr="001A39FD">
          <w:rPr>
            <w:rStyle w:val="Hyperlink"/>
          </w:rPr>
          <w:t>https://www.geeksforgeeks.org/coupling-in-java/</w:t>
        </w:r>
      </w:hyperlink>
    </w:p>
    <w:p w14:paraId="592E7DD3" w14:textId="49D8D7AB" w:rsidR="00C11E83" w:rsidRPr="007F7AA6" w:rsidRDefault="00440EAF" w:rsidP="00AD1865">
      <w:pPr>
        <w:pStyle w:val="References"/>
        <w:tabs>
          <w:tab w:val="clear" w:pos="1170"/>
          <w:tab w:val="num" w:pos="360"/>
        </w:tabs>
        <w:ind w:left="360"/>
      </w:pPr>
      <w:r w:rsidRPr="00440EAF">
        <w:rPr>
          <w:i/>
          <w:iCs/>
        </w:rPr>
        <w:t>NetBeans IDE Java quick start tutorial</w:t>
      </w:r>
      <w:r w:rsidRPr="00440EAF">
        <w:t>. (</w:t>
      </w:r>
      <w:proofErr w:type="spellStart"/>
      <w:r w:rsidRPr="00440EAF">
        <w:t>n.d.</w:t>
      </w:r>
      <w:proofErr w:type="spellEnd"/>
      <w:r w:rsidRPr="00440EAF">
        <w:t>). Welcome to NetBeans. </w:t>
      </w:r>
      <w:hyperlink r:id="rId32" w:history="1">
        <w:r w:rsidRPr="001A39FD">
          <w:rPr>
            <w:rStyle w:val="Hyperlink"/>
          </w:rPr>
          <w:t>https://netbeans.org/kb/docs/java/quickstart.html#build</w:t>
        </w:r>
      </w:hyperlink>
    </w:p>
    <w:p w14:paraId="679DDA5F" w14:textId="2D804855" w:rsidR="00C11E83" w:rsidRPr="007F7AA6" w:rsidRDefault="00694C78" w:rsidP="00AD1865">
      <w:pPr>
        <w:pStyle w:val="References"/>
        <w:tabs>
          <w:tab w:val="clear" w:pos="1170"/>
          <w:tab w:val="num" w:pos="360"/>
        </w:tabs>
        <w:ind w:left="360"/>
      </w:pPr>
      <w:r>
        <w:rPr>
          <w:noProof/>
        </w:rPr>
        <mc:AlternateContent>
          <mc:Choice Requires="wps">
            <w:drawing>
              <wp:anchor distT="45720" distB="45720" distL="114300" distR="114300" simplePos="0" relativeHeight="251678208" behindDoc="1" locked="0" layoutInCell="1" allowOverlap="1" wp14:anchorId="5AC9A8ED" wp14:editId="00E055A7">
                <wp:simplePos x="0" y="0"/>
                <wp:positionH relativeFrom="margin">
                  <wp:align>left</wp:align>
                </wp:positionH>
                <wp:positionV relativeFrom="paragraph">
                  <wp:posOffset>213995</wp:posOffset>
                </wp:positionV>
                <wp:extent cx="3067050" cy="1404620"/>
                <wp:effectExtent l="0" t="0" r="19050" b="2032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404620"/>
                        </a:xfrm>
                        <a:prstGeom prst="rect">
                          <a:avLst/>
                        </a:prstGeom>
                        <a:solidFill>
                          <a:srgbClr val="FFFFFF"/>
                        </a:solidFill>
                        <a:ln w="9525">
                          <a:solidFill>
                            <a:srgbClr val="000000"/>
                          </a:solidFill>
                          <a:miter lim="800000"/>
                          <a:headEnd/>
                          <a:tailEnd/>
                        </a:ln>
                      </wps:spPr>
                      <wps:txbx>
                        <w:txbxContent>
                          <w:p w14:paraId="48A8CBCE" w14:textId="440EA534" w:rsidR="00694C78" w:rsidRPr="00557EA3" w:rsidRDefault="00694C78" w:rsidP="00694C78">
                            <w:pPr>
                              <w:rPr>
                                <w:i/>
                              </w:rPr>
                            </w:pPr>
                            <w:r w:rsidRPr="00557EA3">
                              <w:rPr>
                                <w:i/>
                              </w:rPr>
                              <w:t>Complexity of program</w:t>
                            </w:r>
                            <w:r>
                              <w:rPr>
                                <w:i/>
                              </w:rPr>
                              <w:t xml:space="preserve"> due to control structure</w:t>
                            </w:r>
                            <w:r w:rsidRPr="00557EA3">
                              <w:rPr>
                                <w:i/>
                              </w:rPr>
                              <w:t>.</w:t>
                            </w:r>
                          </w:p>
                          <w:p w14:paraId="0E9F6B77" w14:textId="77777777" w:rsidR="00694C78" w:rsidRDefault="00694C78" w:rsidP="00694C78"/>
                          <w:p w14:paraId="6068CD7C" w14:textId="77777777" w:rsidR="00694C78" w:rsidRPr="00694C78" w:rsidRDefault="00694C78" w:rsidP="00694C78">
                            <w:r w:rsidRPr="00694C78">
                              <w:t>Ccs = (</w:t>
                            </w:r>
                            <w:proofErr w:type="spellStart"/>
                            <w:r w:rsidRPr="00694C78">
                              <w:t>Wtcs</w:t>
                            </w:r>
                            <w:proofErr w:type="spellEnd"/>
                            <w:r w:rsidRPr="00694C78">
                              <w:t xml:space="preserve"> * NC) + </w:t>
                            </w:r>
                            <w:proofErr w:type="spellStart"/>
                            <w:r w:rsidRPr="00694C78">
                              <w:t>Ccspps</w:t>
                            </w:r>
                            <w:proofErr w:type="spellEnd"/>
                          </w:p>
                          <w:p w14:paraId="14EA6E9A" w14:textId="179C40A6" w:rsidR="00694C78" w:rsidRDefault="00694C78" w:rsidP="00694C7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A8ED" id="_x0000_s1030" type="#_x0000_t202" style="position:absolute;left:0;text-align:left;margin-left:0;margin-top:16.85pt;width:241.5pt;height:110.6pt;z-index:-251638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">
                <v:textbox style="mso-fit-shape-to-text:t">
                  <w:txbxContent>
                    <w:p w14:paraId="48A8CBCE" w14:textId="440EA534" w:rsidR="00694C78" w:rsidRPr="00557EA3" w:rsidRDefault="00694C78" w:rsidP="00694C78">
                      <w:pPr>
                        <w:rPr>
                          <w:i/>
                        </w:rPr>
                      </w:pPr>
                      <w:r w:rsidRPr="00557EA3">
                        <w:rPr>
                          <w:i/>
                        </w:rPr>
                        <w:t>Complexity of program</w:t>
                      </w:r>
                      <w:r>
                        <w:rPr>
                          <w:i/>
                        </w:rPr>
                        <w:t xml:space="preserve"> due to control structure</w:t>
                      </w:r>
                      <w:r w:rsidRPr="00557EA3">
                        <w:rPr>
                          <w:i/>
                        </w:rPr>
                        <w:t>.</w:t>
                      </w:r>
                    </w:p>
                    <w:p w14:paraId="0E9F6B77" w14:textId="77777777" w:rsidR="00694C78" w:rsidRDefault="00694C78" w:rsidP="00694C78"/>
                    <w:p w14:paraId="6068CD7C" w14:textId="77777777" w:rsidR="00694C78" w:rsidRPr="00694C78" w:rsidRDefault="00694C78" w:rsidP="00694C78">
                      <w:r w:rsidRPr="00694C78">
                        <w:t>Ccs = (</w:t>
                      </w:r>
                      <w:proofErr w:type="spellStart"/>
                      <w:r w:rsidRPr="00694C78">
                        <w:t>Wtcs</w:t>
                      </w:r>
                      <w:proofErr w:type="spellEnd"/>
                      <w:r w:rsidRPr="00694C78">
                        <w:t xml:space="preserve"> * NC) + </w:t>
                      </w:r>
                      <w:proofErr w:type="spellStart"/>
                      <w:r w:rsidRPr="00694C78">
                        <w:t>Ccspps</w:t>
                      </w:r>
                      <w:proofErr w:type="spellEnd"/>
                    </w:p>
                    <w:p w14:paraId="14EA6E9A" w14:textId="179C40A6" w:rsidR="00694C78" w:rsidRDefault="00694C78" w:rsidP="00694C78"/>
                  </w:txbxContent>
                </v:textbox>
                <w10:wrap type="topAndBottom" anchorx="margin"/>
              </v:shape>
            </w:pict>
          </mc:Fallback>
        </mc:AlternateContent>
      </w:r>
      <w:r w:rsidR="00440EAF" w:rsidRPr="00440EAF">
        <w:t>Vaidya, N. (2020, May 7). </w:t>
      </w:r>
      <w:r w:rsidR="00440EAF" w:rsidRPr="00440EAF">
        <w:rPr>
          <w:i/>
          <w:iCs/>
        </w:rPr>
        <w:t xml:space="preserve">Advanced Java tutorial | Learn advanced Java concepts with examples | </w:t>
      </w:r>
      <w:proofErr w:type="spellStart"/>
      <w:r w:rsidR="00440EAF" w:rsidRPr="00440EAF">
        <w:rPr>
          <w:i/>
          <w:iCs/>
        </w:rPr>
        <w:t>Edureka</w:t>
      </w:r>
      <w:proofErr w:type="spellEnd"/>
      <w:r w:rsidR="00440EAF" w:rsidRPr="00440EAF">
        <w:t xml:space="preserve">. </w:t>
      </w:r>
      <w:proofErr w:type="spellStart"/>
      <w:r w:rsidR="00440EAF" w:rsidRPr="00440EAF">
        <w:t>Edureka</w:t>
      </w:r>
      <w:proofErr w:type="spellEnd"/>
      <w:r w:rsidR="00440EAF" w:rsidRPr="00440EAF">
        <w:t>. </w:t>
      </w:r>
      <w:hyperlink r:id="rId33" w:history="1">
        <w:r w:rsidR="00440EAF" w:rsidRPr="001A39FD">
          <w:rPr>
            <w:rStyle w:val="Hyperlink"/>
          </w:rPr>
          <w:t>https://www.edureka.co/blog/advanced-java-tutorial</w:t>
        </w:r>
      </w:hyperlink>
    </w:p>
    <w:p w14:paraId="1FCF6A8B" w14:textId="172F1A25" w:rsidR="00C11E83" w:rsidRDefault="00440EAF" w:rsidP="00AD1865">
      <w:pPr>
        <w:pStyle w:val="References"/>
        <w:tabs>
          <w:tab w:val="clear" w:pos="1170"/>
          <w:tab w:val="num" w:pos="360"/>
        </w:tabs>
        <w:ind w:left="360"/>
      </w:pPr>
      <w:r w:rsidRPr="00440EAF">
        <w:rPr>
          <w:i/>
          <w:iCs/>
        </w:rPr>
        <w:t>Java programming tutorial</w:t>
      </w:r>
      <w:r w:rsidRPr="00440EAF">
        <w:t>. (2018). Leading Global University in Singapore | NTU Singapore | NTU. </w:t>
      </w:r>
      <w:hyperlink r:id="rId34" w:history="1">
        <w:r w:rsidRPr="001A39FD">
          <w:rPr>
            <w:rStyle w:val="Hyperlink"/>
          </w:rPr>
          <w:t>https://www.ntu.edu.sg/home/ehchua/programming/java/J4a_GUI.html</w:t>
        </w:r>
      </w:hyperlink>
    </w:p>
    <w:p w14:paraId="51F57F3E" w14:textId="5104E42B" w:rsidR="001B2686" w:rsidRPr="001A39FD" w:rsidRDefault="001A39FD" w:rsidP="00AD1865">
      <w:pPr>
        <w:pStyle w:val="References"/>
        <w:tabs>
          <w:tab w:val="clear" w:pos="1170"/>
          <w:tab w:val="num" w:pos="360"/>
        </w:tabs>
        <w:adjustRightInd w:val="0"/>
        <w:ind w:left="360"/>
        <w:rPr>
          <w:rFonts w:ascii="Times-Roman" w:hAnsi="Times-Roman" w:cs="Times-Roman"/>
        </w:rPr>
      </w:pPr>
      <w:r w:rsidRPr="001A39FD">
        <w:rPr>
          <w:i/>
          <w:iCs/>
        </w:rPr>
        <w:t>IEEE format for a project report</w:t>
      </w:r>
      <w:r w:rsidRPr="001A39FD">
        <w:t>. (</w:t>
      </w:r>
      <w:proofErr w:type="spellStart"/>
      <w:r w:rsidRPr="001A39FD">
        <w:t>n.d.</w:t>
      </w:r>
      <w:proofErr w:type="spellEnd"/>
      <w:r w:rsidRPr="001A39FD">
        <w:t>). Bizfluent. </w:t>
      </w:r>
      <w:hyperlink r:id="rId35" w:history="1">
        <w:r w:rsidRPr="001A39FD">
          <w:rPr>
            <w:rStyle w:val="Hyperlink"/>
          </w:rPr>
          <w:t>https://bizfluent.com/info-7872885-ieee-format-project-report.html</w:t>
        </w:r>
      </w:hyperlink>
    </w:p>
    <w:p w14:paraId="521F5466" w14:textId="77777777" w:rsidR="0037551B" w:rsidRPr="00CD684F" w:rsidRDefault="0037551B" w:rsidP="001B2686">
      <w:pPr>
        <w:pStyle w:val="FigureCaption"/>
        <w:rPr>
          <w:sz w:val="20"/>
          <w:szCs w:val="20"/>
        </w:rPr>
      </w:pPr>
    </w:p>
    <w:sectPr w:rsidR="0037551B" w:rsidRPr="00CD684F" w:rsidSect="00143F2E">
      <w:headerReference w:type="default" r:id="rId36"/>
      <w:type w:val="continuous"/>
      <w:pgSz w:w="12240" w:h="15840" w:code="1"/>
      <w:pgMar w:top="1008" w:right="936" w:bottom="1008" w:left="936" w:header="432" w:footer="432" w:gutter="0"/>
      <w:cols w:num="2" w:space="28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E6D869" w16cid:durableId="2221EFD2"/>
  <w16cid:commentId w16cid:paraId="54F146C6" w16cid:durableId="212A6D65"/>
  <w16cid:commentId w16cid:paraId="1DAACDD1" w16cid:durableId="212A6D82"/>
  <w16cid:commentId w16cid:paraId="0D79B0E4" w16cid:durableId="212A6DB2"/>
  <w16cid:commentId w16cid:paraId="3FCB86A4" w16cid:durableId="212A6DD0"/>
  <w16cid:commentId w16cid:paraId="2FBD02C1" w16cid:durableId="212A6DEB"/>
  <w16cid:commentId w16cid:paraId="5FCD2C39" w16cid:durableId="212A6E0B"/>
  <w16cid:commentId w16cid:paraId="00B55CF5" w16cid:durableId="212A6E25"/>
  <w16cid:commentId w16cid:paraId="45675314" w16cid:durableId="212A6E45"/>
  <w16cid:commentId w16cid:paraId="1A2CA391" w16cid:durableId="212A6E66"/>
  <w16cid:commentId w16cid:paraId="52479F46" w16cid:durableId="212A6E83"/>
  <w16cid:commentId w16cid:paraId="38A6C7C3" w16cid:durableId="212A6EB8"/>
  <w16cid:commentId w16cid:paraId="4B94B5D8" w16cid:durableId="212A6EDB"/>
  <w16cid:commentId w16cid:paraId="7A59B862" w16cid:durableId="212A6F18"/>
  <w16cid:commentId w16cid:paraId="54C1D98F" w16cid:durableId="212A6F3F"/>
  <w16cid:commentId w16cid:paraId="0463C121" w16cid:durableId="212A6F7A"/>
  <w16cid:commentId w16cid:paraId="73452AFB" w16cid:durableId="212A6F95"/>
  <w16cid:commentId w16cid:paraId="3D91FA4C" w16cid:durableId="212A6FA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EB4CD" w14:textId="77777777" w:rsidR="00653613" w:rsidRDefault="00653613">
      <w:r>
        <w:separator/>
      </w:r>
    </w:p>
  </w:endnote>
  <w:endnote w:type="continuationSeparator" w:id="0">
    <w:p w14:paraId="2D2066AC" w14:textId="77777777" w:rsidR="00653613" w:rsidRDefault="00653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960FB1" w14:textId="77777777" w:rsidR="00653613" w:rsidRDefault="00653613"/>
  </w:footnote>
  <w:footnote w:type="continuationSeparator" w:id="0">
    <w:p w14:paraId="0145CC1C" w14:textId="77777777" w:rsidR="00653613" w:rsidRDefault="00653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35B41" w14:textId="4DFE0DC2" w:rsidR="00EB6668" w:rsidRDefault="00EB6668">
    <w:pPr>
      <w:framePr w:wrap="auto" w:vAnchor="text" w:hAnchor="margin" w:xAlign="right" w:y="1"/>
    </w:pPr>
    <w:r>
      <w:fldChar w:fldCharType="begin"/>
    </w:r>
    <w:r>
      <w:instrText xml:space="preserve">PAGE  </w:instrText>
    </w:r>
    <w:r>
      <w:fldChar w:fldCharType="separate"/>
    </w:r>
    <w:r w:rsidR="005505BD">
      <w:rPr>
        <w:noProof/>
      </w:rPr>
      <w:t>8</w:t>
    </w:r>
    <w:r>
      <w:fldChar w:fldCharType="end"/>
    </w:r>
  </w:p>
  <w:p w14:paraId="3479FB4B" w14:textId="77777777" w:rsidR="00EB6668" w:rsidRDefault="00EB666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39D5BD5"/>
    <w:multiLevelType w:val="hybridMultilevel"/>
    <w:tmpl w:val="071C0062"/>
    <w:lvl w:ilvl="0" w:tplc="35FC8C70">
      <w:start w:val="1"/>
      <w:numFmt w:val="upp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6A20BBC"/>
    <w:multiLevelType w:val="hybridMultilevel"/>
    <w:tmpl w:val="51F21FA0"/>
    <w:lvl w:ilvl="0" w:tplc="B1D27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61B44"/>
    <w:multiLevelType w:val="hybridMultilevel"/>
    <w:tmpl w:val="F77256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56529C2"/>
    <w:multiLevelType w:val="hybridMultilevel"/>
    <w:tmpl w:val="4470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C40651"/>
    <w:multiLevelType w:val="hybridMultilevel"/>
    <w:tmpl w:val="82021F20"/>
    <w:lvl w:ilvl="0" w:tplc="8E942B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C8C6CA7"/>
    <w:multiLevelType w:val="hybridMultilevel"/>
    <w:tmpl w:val="972285B8"/>
    <w:lvl w:ilvl="0" w:tplc="65BEB314">
      <w:start w:val="2"/>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45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1"/>
  </w:num>
  <w:num w:numId="13">
    <w:abstractNumId w:val="16"/>
  </w:num>
  <w:num w:numId="14">
    <w:abstractNumId w:val="27"/>
  </w:num>
  <w:num w:numId="15">
    <w:abstractNumId w:val="26"/>
  </w:num>
  <w:num w:numId="16">
    <w:abstractNumId w:val="35"/>
  </w:num>
  <w:num w:numId="17">
    <w:abstractNumId w:val="18"/>
  </w:num>
  <w:num w:numId="18">
    <w:abstractNumId w:val="17"/>
  </w:num>
  <w:num w:numId="19">
    <w:abstractNumId w:val="29"/>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5"/>
  </w:num>
  <w:num w:numId="25">
    <w:abstractNumId w:val="31"/>
  </w:num>
  <w:num w:numId="26">
    <w:abstractNumId w:val="13"/>
  </w:num>
  <w:num w:numId="27">
    <w:abstractNumId w:val="30"/>
  </w:num>
  <w:num w:numId="28">
    <w:abstractNumId w:val="20"/>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11"/>
    <w:lvlOverride w:ilvl="0">
      <w:startOverride w:val="1"/>
    </w:lvlOverride>
    <w:lvlOverride w:ilvl="1">
      <w:startOverride w:val="1"/>
    </w:lvlOverride>
    <w:lvlOverride w:ilvl="2">
      <w:startOverride w:val="1"/>
    </w:lvlOverride>
    <w:lvlOverride w:ilvl="3">
      <w:startOverride w:val="9"/>
    </w:lvlOverride>
  </w:num>
  <w:num w:numId="43">
    <w:abstractNumId w:val="36"/>
  </w:num>
  <w:num w:numId="44">
    <w:abstractNumId w:val="14"/>
  </w:num>
  <w:num w:numId="45">
    <w:abstractNumId w:val="12"/>
  </w:num>
  <w:num w:numId="46">
    <w:abstractNumId w:val="15"/>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34BE3"/>
    <w:rsid w:val="00042E13"/>
    <w:rsid w:val="0009773D"/>
    <w:rsid w:val="000A0C2F"/>
    <w:rsid w:val="000A1093"/>
    <w:rsid w:val="000A168B"/>
    <w:rsid w:val="000D2BDE"/>
    <w:rsid w:val="00104BB0"/>
    <w:rsid w:val="0010794E"/>
    <w:rsid w:val="00113F26"/>
    <w:rsid w:val="0013354F"/>
    <w:rsid w:val="00143F2E"/>
    <w:rsid w:val="00144E72"/>
    <w:rsid w:val="001768FF"/>
    <w:rsid w:val="00191792"/>
    <w:rsid w:val="001A3109"/>
    <w:rsid w:val="001A39FD"/>
    <w:rsid w:val="001A60B1"/>
    <w:rsid w:val="001B2686"/>
    <w:rsid w:val="001B36B1"/>
    <w:rsid w:val="001C3B7E"/>
    <w:rsid w:val="001E54ED"/>
    <w:rsid w:val="001E7B7A"/>
    <w:rsid w:val="001F4C5C"/>
    <w:rsid w:val="00204478"/>
    <w:rsid w:val="00214B2B"/>
    <w:rsid w:val="00214E2E"/>
    <w:rsid w:val="00216141"/>
    <w:rsid w:val="00217186"/>
    <w:rsid w:val="002434A1"/>
    <w:rsid w:val="00263943"/>
    <w:rsid w:val="00267B35"/>
    <w:rsid w:val="00282CCF"/>
    <w:rsid w:val="002E1F95"/>
    <w:rsid w:val="002F1A23"/>
    <w:rsid w:val="002F7910"/>
    <w:rsid w:val="00300C07"/>
    <w:rsid w:val="00314F82"/>
    <w:rsid w:val="003427CE"/>
    <w:rsid w:val="00342BE1"/>
    <w:rsid w:val="003461E8"/>
    <w:rsid w:val="00360269"/>
    <w:rsid w:val="0037551B"/>
    <w:rsid w:val="00392DBA"/>
    <w:rsid w:val="003C3322"/>
    <w:rsid w:val="003C68C2"/>
    <w:rsid w:val="003D1EBF"/>
    <w:rsid w:val="003D4CAE"/>
    <w:rsid w:val="003F26BD"/>
    <w:rsid w:val="003F52AD"/>
    <w:rsid w:val="004147C2"/>
    <w:rsid w:val="0043144F"/>
    <w:rsid w:val="00431BFA"/>
    <w:rsid w:val="004353CF"/>
    <w:rsid w:val="00440EAF"/>
    <w:rsid w:val="004631BC"/>
    <w:rsid w:val="00477AEC"/>
    <w:rsid w:val="00484761"/>
    <w:rsid w:val="00484DD5"/>
    <w:rsid w:val="004B558A"/>
    <w:rsid w:val="004C1E16"/>
    <w:rsid w:val="004C2543"/>
    <w:rsid w:val="004D15CA"/>
    <w:rsid w:val="004E3E4C"/>
    <w:rsid w:val="004F1A67"/>
    <w:rsid w:val="004F23A0"/>
    <w:rsid w:val="005003E3"/>
    <w:rsid w:val="005052CD"/>
    <w:rsid w:val="00532E2C"/>
    <w:rsid w:val="00535307"/>
    <w:rsid w:val="005505BD"/>
    <w:rsid w:val="00550A26"/>
    <w:rsid w:val="00550BF5"/>
    <w:rsid w:val="00557EA3"/>
    <w:rsid w:val="00567A70"/>
    <w:rsid w:val="00595FC5"/>
    <w:rsid w:val="005960AD"/>
    <w:rsid w:val="005A2A15"/>
    <w:rsid w:val="005C6EA6"/>
    <w:rsid w:val="005D1B15"/>
    <w:rsid w:val="005D2824"/>
    <w:rsid w:val="005D4F1A"/>
    <w:rsid w:val="005D72BB"/>
    <w:rsid w:val="005E4F7B"/>
    <w:rsid w:val="005E692F"/>
    <w:rsid w:val="00610C5F"/>
    <w:rsid w:val="0062114B"/>
    <w:rsid w:val="00623698"/>
    <w:rsid w:val="00625E96"/>
    <w:rsid w:val="00647C09"/>
    <w:rsid w:val="00651F2C"/>
    <w:rsid w:val="00653613"/>
    <w:rsid w:val="00677C22"/>
    <w:rsid w:val="00685015"/>
    <w:rsid w:val="00685D0E"/>
    <w:rsid w:val="00693D5D"/>
    <w:rsid w:val="00694C78"/>
    <w:rsid w:val="006B7F03"/>
    <w:rsid w:val="006C7307"/>
    <w:rsid w:val="006D26A7"/>
    <w:rsid w:val="00716719"/>
    <w:rsid w:val="00725B45"/>
    <w:rsid w:val="00733EFE"/>
    <w:rsid w:val="00735879"/>
    <w:rsid w:val="00750350"/>
    <w:rsid w:val="007530A3"/>
    <w:rsid w:val="0076355A"/>
    <w:rsid w:val="007707AB"/>
    <w:rsid w:val="007A7D60"/>
    <w:rsid w:val="007C4336"/>
    <w:rsid w:val="007F7AA6"/>
    <w:rsid w:val="00801E3A"/>
    <w:rsid w:val="0081663F"/>
    <w:rsid w:val="00823624"/>
    <w:rsid w:val="00837E47"/>
    <w:rsid w:val="008518FE"/>
    <w:rsid w:val="0085659C"/>
    <w:rsid w:val="00864212"/>
    <w:rsid w:val="00872026"/>
    <w:rsid w:val="0087792E"/>
    <w:rsid w:val="00883579"/>
    <w:rsid w:val="00883EAF"/>
    <w:rsid w:val="00885258"/>
    <w:rsid w:val="008A30C3"/>
    <w:rsid w:val="008A3C23"/>
    <w:rsid w:val="008C1A09"/>
    <w:rsid w:val="008C49CC"/>
    <w:rsid w:val="008D69E9"/>
    <w:rsid w:val="008E0645"/>
    <w:rsid w:val="008E6802"/>
    <w:rsid w:val="008F594A"/>
    <w:rsid w:val="00904C7E"/>
    <w:rsid w:val="0091035B"/>
    <w:rsid w:val="00941059"/>
    <w:rsid w:val="00954AFE"/>
    <w:rsid w:val="009A1F6E"/>
    <w:rsid w:val="009C7D17"/>
    <w:rsid w:val="009E484E"/>
    <w:rsid w:val="009E52D0"/>
    <w:rsid w:val="009F40FB"/>
    <w:rsid w:val="009F4B45"/>
    <w:rsid w:val="00A22FCB"/>
    <w:rsid w:val="00A25B3B"/>
    <w:rsid w:val="00A40127"/>
    <w:rsid w:val="00A472F1"/>
    <w:rsid w:val="00A5237D"/>
    <w:rsid w:val="00A554A3"/>
    <w:rsid w:val="00A758EA"/>
    <w:rsid w:val="00A91937"/>
    <w:rsid w:val="00A9434E"/>
    <w:rsid w:val="00A95C50"/>
    <w:rsid w:val="00AB79A6"/>
    <w:rsid w:val="00AC4850"/>
    <w:rsid w:val="00AD1865"/>
    <w:rsid w:val="00B16DB5"/>
    <w:rsid w:val="00B47B59"/>
    <w:rsid w:val="00B53F81"/>
    <w:rsid w:val="00B56C2B"/>
    <w:rsid w:val="00B65BD3"/>
    <w:rsid w:val="00B70469"/>
    <w:rsid w:val="00B72DD8"/>
    <w:rsid w:val="00B72E09"/>
    <w:rsid w:val="00B96DE5"/>
    <w:rsid w:val="00BF0C69"/>
    <w:rsid w:val="00BF629B"/>
    <w:rsid w:val="00BF655C"/>
    <w:rsid w:val="00C04A43"/>
    <w:rsid w:val="00C075EF"/>
    <w:rsid w:val="00C11E83"/>
    <w:rsid w:val="00C2378A"/>
    <w:rsid w:val="00C26854"/>
    <w:rsid w:val="00C378A1"/>
    <w:rsid w:val="00C575FB"/>
    <w:rsid w:val="00C621D6"/>
    <w:rsid w:val="00C62B70"/>
    <w:rsid w:val="00C75907"/>
    <w:rsid w:val="00C82D86"/>
    <w:rsid w:val="00C907C9"/>
    <w:rsid w:val="00CB4B8D"/>
    <w:rsid w:val="00CC0DDA"/>
    <w:rsid w:val="00CD684F"/>
    <w:rsid w:val="00D06623"/>
    <w:rsid w:val="00D14C6B"/>
    <w:rsid w:val="00D5536F"/>
    <w:rsid w:val="00D56935"/>
    <w:rsid w:val="00D716BA"/>
    <w:rsid w:val="00D758C6"/>
    <w:rsid w:val="00D7612F"/>
    <w:rsid w:val="00D90C10"/>
    <w:rsid w:val="00D92E96"/>
    <w:rsid w:val="00DA2118"/>
    <w:rsid w:val="00DA258C"/>
    <w:rsid w:val="00DA4345"/>
    <w:rsid w:val="00DE07FA"/>
    <w:rsid w:val="00DE20DB"/>
    <w:rsid w:val="00DF2DDE"/>
    <w:rsid w:val="00DF77C8"/>
    <w:rsid w:val="00E01667"/>
    <w:rsid w:val="00E31CBD"/>
    <w:rsid w:val="00E33824"/>
    <w:rsid w:val="00E36209"/>
    <w:rsid w:val="00E37AF9"/>
    <w:rsid w:val="00E420BB"/>
    <w:rsid w:val="00E50DF6"/>
    <w:rsid w:val="00E6336D"/>
    <w:rsid w:val="00E6366C"/>
    <w:rsid w:val="00E965C5"/>
    <w:rsid w:val="00E96A3A"/>
    <w:rsid w:val="00E97402"/>
    <w:rsid w:val="00E97B99"/>
    <w:rsid w:val="00EB2E9D"/>
    <w:rsid w:val="00EB57DD"/>
    <w:rsid w:val="00EB6668"/>
    <w:rsid w:val="00EC4F8E"/>
    <w:rsid w:val="00ED1E14"/>
    <w:rsid w:val="00ED7F52"/>
    <w:rsid w:val="00EE6FFC"/>
    <w:rsid w:val="00EF10AC"/>
    <w:rsid w:val="00EF4701"/>
    <w:rsid w:val="00EF564E"/>
    <w:rsid w:val="00F22198"/>
    <w:rsid w:val="00F33D49"/>
    <w:rsid w:val="00F3481E"/>
    <w:rsid w:val="00F577F6"/>
    <w:rsid w:val="00F64B98"/>
    <w:rsid w:val="00F65266"/>
    <w:rsid w:val="00F751E1"/>
    <w:rsid w:val="00F932B6"/>
    <w:rsid w:val="00FC0B7B"/>
    <w:rsid w:val="00FD347F"/>
    <w:rsid w:val="00FD7EE1"/>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0A0EDC"/>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CommentReference">
    <w:name w:val="annotation reference"/>
    <w:basedOn w:val="DefaultParagraphFont"/>
    <w:rsid w:val="00685015"/>
    <w:rPr>
      <w:sz w:val="16"/>
      <w:szCs w:val="16"/>
    </w:rPr>
  </w:style>
  <w:style w:type="paragraph" w:styleId="CommentText">
    <w:name w:val="annotation text"/>
    <w:basedOn w:val="Normal"/>
    <w:link w:val="CommentTextChar"/>
    <w:rsid w:val="00685015"/>
  </w:style>
  <w:style w:type="character" w:customStyle="1" w:styleId="CommentTextChar">
    <w:name w:val="Comment Text Char"/>
    <w:basedOn w:val="DefaultParagraphFont"/>
    <w:link w:val="CommentText"/>
    <w:rsid w:val="00685015"/>
  </w:style>
  <w:style w:type="paragraph" w:styleId="CommentSubject">
    <w:name w:val="annotation subject"/>
    <w:basedOn w:val="CommentText"/>
    <w:next w:val="CommentText"/>
    <w:link w:val="CommentSubjectChar"/>
    <w:semiHidden/>
    <w:unhideWhenUsed/>
    <w:rsid w:val="00685015"/>
    <w:rPr>
      <w:b/>
      <w:bCs/>
    </w:rPr>
  </w:style>
  <w:style w:type="character" w:customStyle="1" w:styleId="CommentSubjectChar">
    <w:name w:val="Comment Subject Char"/>
    <w:basedOn w:val="CommentTextChar"/>
    <w:link w:val="CommentSubject"/>
    <w:semiHidden/>
    <w:rsid w:val="00685015"/>
    <w:rPr>
      <w:b/>
      <w:bCs/>
    </w:rPr>
  </w:style>
  <w:style w:type="paragraph" w:styleId="ListParagraph">
    <w:name w:val="List Paragraph"/>
    <w:basedOn w:val="Normal"/>
    <w:uiPriority w:val="72"/>
    <w:qFormat/>
    <w:rsid w:val="00733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87906315">
      <w:bodyDiv w:val="1"/>
      <w:marLeft w:val="0"/>
      <w:marRight w:val="0"/>
      <w:marTop w:val="0"/>
      <w:marBottom w:val="0"/>
      <w:divBdr>
        <w:top w:val="none" w:sz="0" w:space="0" w:color="auto"/>
        <w:left w:val="none" w:sz="0" w:space="0" w:color="auto"/>
        <w:bottom w:val="none" w:sz="0" w:space="0" w:color="auto"/>
        <w:right w:val="none" w:sz="0" w:space="0" w:color="auto"/>
      </w:divBdr>
      <w:divsChild>
        <w:div w:id="64496525">
          <w:marLeft w:val="0"/>
          <w:marRight w:val="0"/>
          <w:marTop w:val="0"/>
          <w:marBottom w:val="0"/>
          <w:divBdr>
            <w:top w:val="none" w:sz="0" w:space="0" w:color="auto"/>
            <w:left w:val="none" w:sz="0" w:space="0" w:color="auto"/>
            <w:bottom w:val="none" w:sz="0" w:space="0" w:color="auto"/>
            <w:right w:val="none" w:sz="0" w:space="0" w:color="auto"/>
          </w:divBdr>
          <w:divsChild>
            <w:div w:id="16113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microsoft.com/office/2016/09/relationships/commentsIds" Target="commentsIds.xml"/><Relationship Id="rId21" Type="http://schemas.openxmlformats.org/officeDocument/2006/relationships/image" Target="media/image12.jpg"/><Relationship Id="rId34" Type="http://schemas.openxmlformats.org/officeDocument/2006/relationships/hyperlink" Target="https://www.ntu.edu.sg/home/ehchua/programming/java/J4a_GUI.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edureka.co/blog/advanced-java-tutori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www.geeksforgeeks.org/control-structures-in-programming-langu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netbeans.org/kb/docs/java/quickstart.html%23buil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www.geeksforgeeks.org/coupling-in-java/" TargetMode="External"/><Relationship Id="rId4" Type="http://schemas.openxmlformats.org/officeDocument/2006/relationships/settings" Target="settings.xml"/><Relationship Id="rId9" Type="http://schemas.openxmlformats.org/officeDocument/2006/relationships/hyperlink" Target="https://www.tldp.org/HOWTO/Scientific-Computing-with-GNU-Linux/devtool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hyperlink" Target="file:///C:\Users\Vikasitha%20Rathnaseka\Desktop\.&#160;https:\www.cloudflare.com\learning\serverless\glossary\client-side-vs-server-side\" TargetMode="External"/><Relationship Id="rId35" Type="http://schemas.openxmlformats.org/officeDocument/2006/relationships/hyperlink" Target="https://bizfluent.com/info-7872885-ieee-format-project-report.html" TargetMode="External"/><Relationship Id="rId8" Type="http://schemas.openxmlformats.org/officeDocument/2006/relationships/hyperlink" Target="https://www.researchgate.net/figure/Main-features-of-the-developed-tool_fig4_322506435"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BCC7C-D225-4923-B7F1-C3313C1DC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13</TotalTime>
  <Pages>8</Pages>
  <Words>2873</Words>
  <Characters>16377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19212</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Vikasitha Rathnaseka</cp:lastModifiedBy>
  <cp:revision>18</cp:revision>
  <cp:lastPrinted>2012-08-02T18:53:00Z</cp:lastPrinted>
  <dcterms:created xsi:type="dcterms:W3CDTF">2020-05-17T16:12:00Z</dcterms:created>
  <dcterms:modified xsi:type="dcterms:W3CDTF">2020-05-17T16:30:00Z</dcterms:modified>
</cp:coreProperties>
</file>